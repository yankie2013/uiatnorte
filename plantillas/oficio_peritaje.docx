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E36C" w14:textId="4C8FCF51" w:rsidR="00144482" w:rsidRDefault="00E321D7" w:rsidP="00144482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Theme="minorHAnsi" w:eastAsiaTheme="minorHAnsi" w:hAnsiTheme="minorHAnsi" w:cstheme="minorHAnsi"/>
          <w:b/>
          <w:bCs/>
          <w:i/>
          <w:iCs/>
          <w:sz w:val="20"/>
          <w:lang w:eastAsia="en-US"/>
        </w:rPr>
      </w:pPr>
      <w:r>
        <w:rPr>
          <w:rFonts w:asciiTheme="minorHAnsi" w:eastAsiaTheme="minorHAnsi" w:hAnsiTheme="minorHAnsi" w:cstheme="minorHAnsi"/>
          <w:b/>
          <w:bCs/>
          <w:i/>
          <w:iCs/>
          <w:sz w:val="20"/>
          <w:lang w:eastAsia="en-US"/>
        </w:rPr>
        <w:t>${</w:t>
      </w:r>
      <w:proofErr w:type="spellStart"/>
      <w:r>
        <w:rPr>
          <w:rFonts w:asciiTheme="minorHAnsi" w:eastAsiaTheme="minorHAnsi" w:hAnsiTheme="minorHAnsi" w:cstheme="minorHAnsi"/>
          <w:b/>
          <w:bCs/>
          <w:i/>
          <w:iCs/>
          <w:sz w:val="20"/>
          <w:lang w:eastAsia="en-US"/>
        </w:rPr>
        <w:t>nombre_ano</w:t>
      </w:r>
      <w:proofErr w:type="spellEnd"/>
      <w:r>
        <w:rPr>
          <w:rFonts w:asciiTheme="minorHAnsi" w:eastAsiaTheme="minorHAnsi" w:hAnsiTheme="minorHAnsi" w:cstheme="minorHAnsi"/>
          <w:b/>
          <w:bCs/>
          <w:i/>
          <w:iCs/>
          <w:sz w:val="20"/>
          <w:lang w:eastAsia="en-US"/>
        </w:rPr>
        <w:t>}</w:t>
      </w:r>
    </w:p>
    <w:p w14:paraId="6FA6631E" w14:textId="77777777" w:rsidR="00144482" w:rsidRDefault="00144482" w:rsidP="00144482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asciiTheme="minorHAnsi" w:eastAsiaTheme="minorHAnsi" w:hAnsiTheme="minorHAnsi" w:cstheme="minorHAnsi"/>
          <w:b/>
          <w:bCs/>
          <w:i/>
          <w:iCs/>
          <w:sz w:val="20"/>
          <w:lang w:eastAsia="en-US"/>
        </w:rPr>
      </w:pPr>
    </w:p>
    <w:p w14:paraId="65F82117" w14:textId="31DEDD9F" w:rsidR="00144482" w:rsidRDefault="00144482" w:rsidP="00144482">
      <w:pPr>
        <w:pStyle w:val="Sangra2detindependiente"/>
        <w:tabs>
          <w:tab w:val="clear" w:pos="2127"/>
          <w:tab w:val="clear" w:pos="2835"/>
        </w:tabs>
        <w:ind w:left="0" w:firstLine="0"/>
        <w:jc w:val="center"/>
        <w:rPr>
          <w:rFonts w:cs="Arial"/>
          <w:color w:val="000000" w:themeColor="text1"/>
          <w:lang w:val="es-PE"/>
        </w:rPr>
      </w:pPr>
    </w:p>
    <w:p w14:paraId="5DD2C117" w14:textId="569C234B" w:rsidR="000B64C5" w:rsidRPr="009D3D0B" w:rsidRDefault="000B64C5" w:rsidP="000B64C5">
      <w:pPr>
        <w:pStyle w:val="Sangra2detindependiente"/>
        <w:tabs>
          <w:tab w:val="clear" w:pos="2127"/>
          <w:tab w:val="clear" w:pos="2835"/>
        </w:tabs>
        <w:ind w:left="0" w:firstLine="0"/>
        <w:jc w:val="right"/>
        <w:rPr>
          <w:rFonts w:cs="Arial"/>
          <w:color w:val="000000" w:themeColor="text1"/>
          <w:lang w:val="es-PE"/>
        </w:rPr>
      </w:pPr>
      <w:r w:rsidRPr="009D3D0B">
        <w:rPr>
          <w:rFonts w:cs="Arial"/>
          <w:color w:val="000000" w:themeColor="text1"/>
          <w:lang w:val="es-PE"/>
        </w:rPr>
        <w:t xml:space="preserve">Santa Rosa, </w:t>
      </w:r>
      <w:r w:rsidR="00E321D7" w:rsidRPr="00E321D7">
        <w:rPr>
          <w:rFonts w:cs="Arial"/>
          <w:color w:val="000000" w:themeColor="text1"/>
          <w:lang w:val="es-PE"/>
        </w:rPr>
        <w:t>${oficio_fecha}</w:t>
      </w:r>
      <w:r w:rsidRPr="009D3D0B">
        <w:rPr>
          <w:rFonts w:cs="Arial"/>
          <w:color w:val="000000" w:themeColor="text1"/>
          <w:lang w:val="es-PE"/>
        </w:rPr>
        <w:t>.</w:t>
      </w:r>
    </w:p>
    <w:p w14:paraId="794685BD" w14:textId="77777777" w:rsidR="000B64C5" w:rsidRPr="009D3D0B" w:rsidRDefault="000B64C5" w:rsidP="000B64C5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  <w:lang w:val="es-PE"/>
        </w:rPr>
      </w:pPr>
    </w:p>
    <w:p w14:paraId="2185A391" w14:textId="6C50A640" w:rsidR="000B64C5" w:rsidRPr="00B62E4F" w:rsidRDefault="00E321D7" w:rsidP="000B64C5">
      <w:pPr>
        <w:ind w:right="-284"/>
        <w:jc w:val="both"/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</w:pPr>
      <w:r w:rsidRPr="00B62E4F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${</w:t>
      </w:r>
      <w:proofErr w:type="spellStart"/>
      <w:r w:rsidRPr="00B62E4F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oficio_</w:t>
      </w:r>
      <w:r w:rsidR="00AA6664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titulo</w:t>
      </w:r>
      <w:proofErr w:type="spellEnd"/>
      <w:r w:rsidRPr="00B62E4F">
        <w:rPr>
          <w:rFonts w:ascii="Impact" w:hAnsi="Impact" w:cs="Arial"/>
          <w:color w:val="000000" w:themeColor="text1"/>
          <w:sz w:val="32"/>
          <w:szCs w:val="32"/>
          <w:u w:val="single"/>
          <w:lang w:val="pt-PT"/>
        </w:rPr>
        <w:t>}</w:t>
      </w:r>
    </w:p>
    <w:p w14:paraId="1EE0A78D" w14:textId="77777777" w:rsidR="000B64C5" w:rsidRPr="00B62E4F" w:rsidRDefault="000B64C5" w:rsidP="000B64C5">
      <w:pPr>
        <w:jc w:val="both"/>
        <w:rPr>
          <w:rFonts w:ascii="Arial" w:hAnsi="Arial"/>
          <w:color w:val="000000" w:themeColor="text1"/>
          <w:sz w:val="24"/>
          <w:lang w:val="pt-PT"/>
        </w:rPr>
      </w:pPr>
    </w:p>
    <w:p w14:paraId="44E163F5" w14:textId="5A87211B" w:rsidR="00E321D7" w:rsidRDefault="000B64C5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color w:val="000000" w:themeColor="text1"/>
          <w:lang w:val="es-PE"/>
        </w:rPr>
      </w:pPr>
      <w:r w:rsidRPr="009D3D0B">
        <w:rPr>
          <w:b/>
          <w:color w:val="000000" w:themeColor="text1"/>
          <w:lang w:val="es-PE"/>
        </w:rPr>
        <w:t>SEÑOR</w:t>
      </w:r>
      <w:r w:rsidRPr="009D3D0B">
        <w:rPr>
          <w:b/>
          <w:color w:val="000000" w:themeColor="text1"/>
          <w:lang w:val="es-PE"/>
        </w:rPr>
        <w:tab/>
        <w:t>:</w:t>
      </w:r>
      <w:r w:rsidRPr="009D3D0B">
        <w:rPr>
          <w:color w:val="000000" w:themeColor="text1"/>
          <w:lang w:val="es-PE"/>
        </w:rPr>
        <w:tab/>
      </w:r>
      <w:r w:rsidR="00A03788" w:rsidRPr="00A03788">
        <w:rPr>
          <w:b/>
          <w:bCs/>
          <w:color w:val="000000" w:themeColor="text1"/>
          <w:lang w:val="es-PE"/>
        </w:rPr>
        <w:t>${destino_grado_cargo}</w:t>
      </w:r>
    </w:p>
    <w:p w14:paraId="440BF1FF" w14:textId="77777777" w:rsidR="00E321D7" w:rsidRDefault="00E321D7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lang w:val="es-PE"/>
        </w:rPr>
      </w:pPr>
      <w:r>
        <w:rPr>
          <w:b/>
          <w:color w:val="000000" w:themeColor="text1"/>
          <w:lang w:val="es-PE"/>
        </w:rPr>
        <w:tab/>
      </w:r>
      <w:r>
        <w:rPr>
          <w:b/>
          <w:color w:val="000000" w:themeColor="text1"/>
          <w:lang w:val="es-PE"/>
        </w:rPr>
        <w:tab/>
      </w:r>
      <w:r w:rsidRPr="00E321D7">
        <w:rPr>
          <w:b/>
          <w:color w:val="000000" w:themeColor="text1"/>
          <w:lang w:val="es-PE"/>
        </w:rPr>
        <w:t>${destino_persona}</w:t>
      </w:r>
    </w:p>
    <w:p w14:paraId="2B8896B4" w14:textId="62D404A6" w:rsidR="000B64C5" w:rsidRDefault="00E321D7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lang w:val="es-PE"/>
        </w:rPr>
      </w:pPr>
      <w:r>
        <w:rPr>
          <w:b/>
          <w:color w:val="000000" w:themeColor="text1"/>
          <w:lang w:val="es-PE"/>
        </w:rPr>
        <w:tab/>
      </w:r>
      <w:r>
        <w:rPr>
          <w:b/>
          <w:color w:val="000000" w:themeColor="text1"/>
          <w:lang w:val="es-PE"/>
        </w:rPr>
        <w:tab/>
      </w:r>
      <w:r w:rsidRPr="00E321D7">
        <w:rPr>
          <w:b/>
          <w:color w:val="000000" w:themeColor="text1"/>
          <w:lang w:val="es-PE"/>
        </w:rPr>
        <w:t>${destino_entidad}</w:t>
      </w:r>
    </w:p>
    <w:p w14:paraId="2D2FE5B8" w14:textId="344B8C6B" w:rsidR="00E321D7" w:rsidRPr="009D3D0B" w:rsidRDefault="00E321D7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lang w:val="es-PE"/>
        </w:rPr>
      </w:pPr>
      <w:r>
        <w:rPr>
          <w:b/>
          <w:color w:val="000000" w:themeColor="text1"/>
          <w:lang w:val="es-PE"/>
        </w:rPr>
        <w:tab/>
      </w:r>
      <w:r>
        <w:rPr>
          <w:b/>
          <w:color w:val="000000" w:themeColor="text1"/>
          <w:lang w:val="es-PE"/>
        </w:rPr>
        <w:tab/>
      </w:r>
      <w:r w:rsidRPr="00E321D7">
        <w:rPr>
          <w:b/>
          <w:color w:val="000000" w:themeColor="text1"/>
          <w:lang w:val="es-PE"/>
        </w:rPr>
        <w:t>${destino_subentidad}</w:t>
      </w:r>
    </w:p>
    <w:p w14:paraId="320A3FFF" w14:textId="77777777" w:rsidR="000B64C5" w:rsidRPr="009D3D0B" w:rsidRDefault="000B64C5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color w:val="000000" w:themeColor="text1"/>
          <w:sz w:val="22"/>
          <w:lang w:val="es-PE"/>
        </w:rPr>
      </w:pPr>
      <w:r w:rsidRPr="009D3D0B">
        <w:rPr>
          <w:b/>
          <w:color w:val="000000" w:themeColor="text1"/>
          <w:lang w:val="es-PE"/>
        </w:rPr>
        <w:tab/>
      </w:r>
      <w:r w:rsidRPr="009D3D0B">
        <w:rPr>
          <w:b/>
          <w:color w:val="000000" w:themeColor="text1"/>
          <w:lang w:val="es-PE"/>
        </w:rPr>
        <w:tab/>
      </w:r>
    </w:p>
    <w:p w14:paraId="4E45F3DA" w14:textId="31831B77" w:rsidR="000B64C5" w:rsidRPr="009D3D0B" w:rsidRDefault="000B64C5" w:rsidP="000B64C5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  <w:sz w:val="16"/>
          <w:lang w:val="es-PE"/>
        </w:rPr>
      </w:pPr>
      <w:r w:rsidRPr="009D3D0B">
        <w:rPr>
          <w:color w:val="000000" w:themeColor="text1"/>
          <w:lang w:val="es-PE"/>
        </w:rPr>
        <w:t>ASUNTO</w:t>
      </w:r>
      <w:r w:rsidRPr="009D3D0B">
        <w:rPr>
          <w:color w:val="000000" w:themeColor="text1"/>
          <w:lang w:val="es-PE"/>
        </w:rPr>
        <w:tab/>
        <w:t>:</w:t>
      </w:r>
      <w:r w:rsidRPr="009D3D0B">
        <w:rPr>
          <w:color w:val="000000" w:themeColor="text1"/>
          <w:lang w:val="es-PE"/>
        </w:rPr>
        <w:tab/>
        <w:t xml:space="preserve">${oficio_asunto}</w:t>
      </w:r>
      <w:r w:rsidRPr="009D3D0B">
        <w:rPr>
          <w:b/>
          <w:color w:val="000000" w:themeColor="text1"/>
          <w:u w:val="single"/>
          <w:lang w:val="es-PE"/>
        </w:rPr>
        <w:t/>
      </w:r>
    </w:p>
    <w:p w14:paraId="6CA8C058" w14:textId="77777777" w:rsidR="000B64C5" w:rsidRPr="009D3D0B" w:rsidRDefault="000B64C5" w:rsidP="000B64C5">
      <w:pPr>
        <w:pStyle w:val="Textoindependiente"/>
        <w:tabs>
          <w:tab w:val="clear" w:pos="3402"/>
          <w:tab w:val="clear" w:pos="3969"/>
          <w:tab w:val="left" w:pos="0"/>
        </w:tabs>
        <w:rPr>
          <w:rFonts w:ascii="Arial" w:hAnsi="Arial"/>
          <w:color w:val="000000" w:themeColor="text1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lang w:val="es-PE"/>
        </w:rPr>
        <w:tab/>
      </w:r>
      <w:r w:rsidRPr="009D3D0B">
        <w:rPr>
          <w:rFonts w:ascii="Arial" w:hAnsi="Arial"/>
          <w:color w:val="000000" w:themeColor="text1"/>
          <w:sz w:val="24"/>
          <w:lang w:val="es-PE"/>
        </w:rPr>
        <w:tab/>
      </w:r>
    </w:p>
    <w:p w14:paraId="20E7DB1E" w14:textId="3B8AE378" w:rsidR="000B64C5" w:rsidRPr="009D3D0B" w:rsidRDefault="000B64C5" w:rsidP="000B64C5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  <w:t>Es grato dirigirme a Ud. a fin de que se practique la constatación de daños y a los sistemas del vehículo, cuyas características se detallan:</w:t>
      </w:r>
    </w:p>
    <w:p w14:paraId="79CDDE25" w14:textId="77777777" w:rsidR="000B64C5" w:rsidRDefault="000B64C5" w:rsidP="000B64C5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</w:p>
    <w:tbl>
      <w:tblPr>
        <w:tblStyle w:val="Tablaconcuadrcula"/>
        <w:tblW w:w="904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7"/>
        <w:gridCol w:w="284"/>
        <w:gridCol w:w="5591"/>
      </w:tblGrid>
      <w:tr w:rsidR="009A03FB" w14:paraId="0E6CEEC5" w14:textId="77777777" w:rsidTr="009A03FB">
        <w:tc>
          <w:tcPr>
            <w:tcW w:w="3167" w:type="dxa"/>
          </w:tcPr>
          <w:p w14:paraId="0FFFC964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Placa de rodaje</w:t>
            </w:r>
          </w:p>
        </w:tc>
        <w:tc>
          <w:tcPr>
            <w:tcW w:w="284" w:type="dxa"/>
          </w:tcPr>
          <w:p w14:paraId="62DDA85D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6C90E9F9" w14:textId="0C8CB886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${veh_placa}</w:t>
            </w:r>
          </w:p>
        </w:tc>
      </w:tr>
      <w:tr w:rsidR="009A03FB" w14:paraId="413EC6ED" w14:textId="77777777" w:rsidTr="009A03FB">
        <w:tc>
          <w:tcPr>
            <w:tcW w:w="3167" w:type="dxa"/>
          </w:tcPr>
          <w:p w14:paraId="0410B20B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Propietario</w:t>
            </w:r>
          </w:p>
        </w:tc>
        <w:tc>
          <w:tcPr>
            <w:tcW w:w="284" w:type="dxa"/>
          </w:tcPr>
          <w:p w14:paraId="0F8B0580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635EA723" w14:textId="727DDFAE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MX"/>
              </w:rPr>
              <w:t>${propietario_nombre}</w:t>
            </w:r>
          </w:p>
        </w:tc>
      </w:tr>
      <w:tr w:rsidR="009A03FB" w14:paraId="5845F34E" w14:textId="77777777" w:rsidTr="009A03FB">
        <w:tc>
          <w:tcPr>
            <w:tcW w:w="3167" w:type="dxa"/>
          </w:tcPr>
          <w:p w14:paraId="20624A71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Conductor</w:t>
            </w:r>
          </w:p>
        </w:tc>
        <w:tc>
          <w:tcPr>
            <w:tcW w:w="284" w:type="dxa"/>
          </w:tcPr>
          <w:p w14:paraId="75CE8A71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0FA21680" w14:textId="73A28E3B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MX"/>
              </w:rPr>
              <w:t>${conductor_nombre}</w:t>
            </w:r>
          </w:p>
        </w:tc>
      </w:tr>
      <w:tr w:rsidR="009A03FB" w14:paraId="68D6CD00" w14:textId="77777777" w:rsidTr="009A03FB">
        <w:tc>
          <w:tcPr>
            <w:tcW w:w="3167" w:type="dxa"/>
          </w:tcPr>
          <w:p w14:paraId="0E93EA21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Clase</w:t>
            </w:r>
          </w:p>
        </w:tc>
        <w:tc>
          <w:tcPr>
            <w:tcW w:w="284" w:type="dxa"/>
          </w:tcPr>
          <w:p w14:paraId="5B89B1F4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4C7CBFCC" w14:textId="36E60E6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$</w:t>
            </w: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{veh_categoria}</w:t>
            </w:r>
          </w:p>
        </w:tc>
      </w:tr>
      <w:tr w:rsidR="009A03FB" w14:paraId="1881287E" w14:textId="77777777" w:rsidTr="009A03FB">
        <w:tc>
          <w:tcPr>
            <w:tcW w:w="3167" w:type="dxa"/>
          </w:tcPr>
          <w:p w14:paraId="13835551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Marca</w:t>
            </w:r>
          </w:p>
        </w:tc>
        <w:tc>
          <w:tcPr>
            <w:tcW w:w="284" w:type="dxa"/>
          </w:tcPr>
          <w:p w14:paraId="306CAF83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5495F913" w14:textId="017D4F8B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${veh_marca}</w:t>
            </w:r>
          </w:p>
        </w:tc>
      </w:tr>
      <w:tr w:rsidR="009A03FB" w14:paraId="01CB9C82" w14:textId="77777777" w:rsidTr="009A03FB">
        <w:tc>
          <w:tcPr>
            <w:tcW w:w="3167" w:type="dxa"/>
          </w:tcPr>
          <w:p w14:paraId="2DFB3467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Modelo</w:t>
            </w:r>
          </w:p>
        </w:tc>
        <w:tc>
          <w:tcPr>
            <w:tcW w:w="284" w:type="dxa"/>
          </w:tcPr>
          <w:p w14:paraId="191629F6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02549458" w14:textId="29E4BC56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${veh_modelo}</w:t>
            </w:r>
          </w:p>
        </w:tc>
      </w:tr>
      <w:tr w:rsidR="009A03FB" w14:paraId="4F0818BC" w14:textId="77777777" w:rsidTr="009A03FB">
        <w:tc>
          <w:tcPr>
            <w:tcW w:w="3167" w:type="dxa"/>
          </w:tcPr>
          <w:p w14:paraId="7B3FE4F7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Año</w:t>
            </w:r>
          </w:p>
        </w:tc>
        <w:tc>
          <w:tcPr>
            <w:tcW w:w="284" w:type="dxa"/>
          </w:tcPr>
          <w:p w14:paraId="5D3FE257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76DB1D83" w14:textId="3C9B6470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${veh_anio}</w:t>
            </w:r>
          </w:p>
        </w:tc>
      </w:tr>
      <w:tr w:rsidR="009A03FB" w14:paraId="78AC2B92" w14:textId="77777777" w:rsidTr="009A03FB">
        <w:tc>
          <w:tcPr>
            <w:tcW w:w="3167" w:type="dxa"/>
          </w:tcPr>
          <w:p w14:paraId="04A9BE97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Carrocería</w:t>
            </w:r>
          </w:p>
        </w:tc>
        <w:tc>
          <w:tcPr>
            <w:tcW w:w="284" w:type="dxa"/>
          </w:tcPr>
          <w:p w14:paraId="7F01559B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713E28B2" w14:textId="719485E5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${veh_carroceria}</w:t>
            </w:r>
          </w:p>
        </w:tc>
      </w:tr>
      <w:tr w:rsidR="009A03FB" w14:paraId="049B3FF0" w14:textId="77777777" w:rsidTr="009A03FB">
        <w:tc>
          <w:tcPr>
            <w:tcW w:w="3167" w:type="dxa"/>
          </w:tcPr>
          <w:p w14:paraId="00108A70" w14:textId="77777777" w:rsidR="009A03FB" w:rsidRDefault="009A03FB" w:rsidP="009A03FB">
            <w:pPr>
              <w:pStyle w:val="Textoindependiente"/>
              <w:numPr>
                <w:ilvl w:val="0"/>
                <w:numId w:val="3"/>
              </w:numPr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Color</w:t>
            </w:r>
          </w:p>
        </w:tc>
        <w:tc>
          <w:tcPr>
            <w:tcW w:w="284" w:type="dxa"/>
          </w:tcPr>
          <w:p w14:paraId="159B8AAF" w14:textId="77777777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>
              <w:rPr>
                <w:rFonts w:ascii="Arial" w:hAnsi="Arial"/>
                <w:color w:val="000000" w:themeColor="text1"/>
                <w:sz w:val="24"/>
                <w:lang w:val="es-PE"/>
              </w:rPr>
              <w:t>:</w:t>
            </w:r>
          </w:p>
        </w:tc>
        <w:tc>
          <w:tcPr>
            <w:tcW w:w="5591" w:type="dxa"/>
          </w:tcPr>
          <w:p w14:paraId="0B24248F" w14:textId="33909A9B" w:rsidR="009A03FB" w:rsidRDefault="009A03FB" w:rsidP="0053418A">
            <w:pPr>
              <w:pStyle w:val="Textoindependiente"/>
              <w:tabs>
                <w:tab w:val="clear" w:pos="3402"/>
                <w:tab w:val="clear" w:pos="3969"/>
                <w:tab w:val="left" w:pos="2835"/>
              </w:tabs>
              <w:rPr>
                <w:rFonts w:ascii="Arial" w:hAnsi="Arial"/>
                <w:color w:val="000000" w:themeColor="text1"/>
                <w:sz w:val="24"/>
                <w:lang w:val="es-PE"/>
              </w:rPr>
            </w:pPr>
            <w:r w:rsidRPr="00E321D7">
              <w:rPr>
                <w:rFonts w:ascii="Arial" w:hAnsi="Arial"/>
                <w:color w:val="000000" w:themeColor="text1"/>
                <w:sz w:val="24"/>
                <w:lang w:val="es-PE"/>
              </w:rPr>
              <w:t>${veh_color}</w:t>
            </w:r>
          </w:p>
        </w:tc>
      </w:tr>
    </w:tbl>
    <w:p w14:paraId="057E897A" w14:textId="77777777" w:rsidR="000B64C5" w:rsidRPr="009D3D0B" w:rsidRDefault="000B64C5" w:rsidP="009A03FB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color w:val="000000" w:themeColor="text1"/>
          <w:sz w:val="24"/>
          <w:lang w:val="es-PE"/>
        </w:rPr>
      </w:pPr>
    </w:p>
    <w:p w14:paraId="626CD2ED" w14:textId="0EC4483B" w:rsidR="000B64C5" w:rsidRPr="009D3D0B" w:rsidRDefault="000B64C5" w:rsidP="000B64C5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  <w:t xml:space="preserve">Por lo que se agradece a Ud., remitir el resultado estipulado según normas vigentes para efectos de proseguir con las diligencias respectivas relacionadas </w:t>
      </w:r>
      <w:r w:rsidRPr="009D3D0B">
        <w:rPr>
          <w:rFonts w:ascii="Arial" w:hAnsi="Arial"/>
          <w:sz w:val="24"/>
          <w:lang w:val="es-PE"/>
        </w:rPr>
        <w:t>al esclarecimiento de un Accidente de Tránsito (</w:t>
      </w:r>
      <w:r w:rsidR="00C2423B" w:rsidRPr="00C2423B">
        <w:rPr>
          <w:rFonts w:ascii="Arial" w:hAnsi="Arial"/>
          <w:sz w:val="24"/>
          <w:lang w:val="es-PE"/>
        </w:rPr>
        <w:t>${accidente_modalidades}</w:t>
      </w:r>
      <w:r w:rsidRPr="009D3D0B">
        <w:rPr>
          <w:rFonts w:ascii="Arial" w:hAnsi="Arial"/>
          <w:sz w:val="24"/>
          <w:lang w:val="es-PE"/>
        </w:rPr>
        <w:t>), ocurrido el</w:t>
      </w:r>
      <w:r w:rsidRPr="00685F77">
        <w:rPr>
          <w:rFonts w:ascii="Arial" w:hAnsi="Arial"/>
          <w:color w:val="000000" w:themeColor="text1"/>
          <w:sz w:val="24"/>
        </w:rPr>
        <w:t xml:space="preserve"> </w:t>
      </w:r>
      <w:r w:rsidR="00D77201">
        <w:rPr>
          <w:rFonts w:ascii="Arial" w:hAnsi="Arial"/>
          <w:color w:val="000000" w:themeColor="text1"/>
          <w:sz w:val="24"/>
        </w:rPr>
        <w:t xml:space="preserve">día </w:t>
      </w:r>
      <w:r w:rsidR="00132071">
        <w:rPr>
          <w:rFonts w:ascii="Arial" w:hAnsi="Arial"/>
          <w:color w:val="000000" w:themeColor="text1"/>
          <w:sz w:val="24"/>
        </w:rPr>
        <w:t>${</w:t>
      </w:r>
      <w:proofErr w:type="spellStart"/>
      <w:r w:rsidR="00132071">
        <w:rPr>
          <w:rFonts w:ascii="Arial" w:hAnsi="Arial"/>
          <w:color w:val="000000" w:themeColor="text1"/>
          <w:sz w:val="24"/>
        </w:rPr>
        <w:t>accidente_fecha</w:t>
      </w:r>
      <w:proofErr w:type="spellEnd"/>
      <w:r w:rsidR="00132071">
        <w:rPr>
          <w:rFonts w:ascii="Arial" w:hAnsi="Arial"/>
          <w:color w:val="000000" w:themeColor="text1"/>
          <w:sz w:val="24"/>
        </w:rPr>
        <w:t>}</w:t>
      </w:r>
      <w:r w:rsidRPr="009D3D0B">
        <w:rPr>
          <w:rFonts w:ascii="Arial" w:hAnsi="Arial"/>
          <w:sz w:val="24"/>
          <w:lang w:val="es-PE"/>
        </w:rPr>
        <w:t xml:space="preserve"> a</w:t>
      </w:r>
      <w:r w:rsidR="00CC67C9">
        <w:rPr>
          <w:rFonts w:ascii="Arial" w:hAnsi="Arial"/>
          <w:sz w:val="24"/>
          <w:lang w:val="es-PE"/>
        </w:rPr>
        <w:t xml:space="preserve"> las</w:t>
      </w:r>
      <w:r w:rsidRPr="009D3D0B">
        <w:rPr>
          <w:rFonts w:ascii="Arial" w:hAnsi="Arial"/>
          <w:sz w:val="24"/>
          <w:lang w:val="es-PE"/>
        </w:rPr>
        <w:t xml:space="preserve"> horas </w:t>
      </w:r>
      <w:r w:rsidR="00132071">
        <w:rPr>
          <w:rFonts w:ascii="Arial" w:hAnsi="Arial"/>
          <w:sz w:val="24"/>
          <w:lang w:val="es-PE"/>
        </w:rPr>
        <w:t>${accidente_hora}</w:t>
      </w:r>
      <w:r w:rsidR="00B63492">
        <w:rPr>
          <w:rFonts w:ascii="Arial" w:hAnsi="Arial"/>
          <w:sz w:val="24"/>
          <w:lang w:val="es-PE"/>
        </w:rPr>
        <w:t xml:space="preserve"> </w:t>
      </w:r>
      <w:r w:rsidRPr="009D3D0B">
        <w:rPr>
          <w:rFonts w:ascii="Arial" w:hAnsi="Arial"/>
          <w:color w:val="000000" w:themeColor="text1"/>
          <w:sz w:val="24"/>
          <w:lang w:val="es-PE"/>
        </w:rPr>
        <w:t>aprox.</w:t>
      </w:r>
      <w:r w:rsidRPr="009D3D0B">
        <w:rPr>
          <w:rFonts w:ascii="Arial" w:hAnsi="Arial"/>
          <w:color w:val="BFBFBF" w:themeColor="background1" w:themeShade="BF"/>
          <w:sz w:val="24"/>
          <w:lang w:val="es-PE"/>
        </w:rPr>
        <w:t xml:space="preserve"> </w:t>
      </w:r>
      <w:r w:rsidRPr="009D3D0B">
        <w:rPr>
          <w:rFonts w:ascii="Arial" w:hAnsi="Arial"/>
          <w:sz w:val="24"/>
          <w:lang w:val="es-PE"/>
        </w:rPr>
        <w:t>en la</w:t>
      </w:r>
      <w:r w:rsidR="00132071">
        <w:rPr>
          <w:rFonts w:ascii="Arial" w:hAnsi="Arial"/>
          <w:sz w:val="24"/>
          <w:lang w:val="es-PE"/>
        </w:rPr>
        <w:t xml:space="preserve"> ${accidente_lugar} ${accidente_distrito}</w:t>
      </w:r>
      <w:r w:rsidR="00C56AD6">
        <w:rPr>
          <w:rFonts w:ascii="Arial" w:hAnsi="Arial"/>
          <w:sz w:val="24"/>
          <w:lang w:val="es-PE"/>
        </w:rPr>
        <w:t>.</w:t>
      </w:r>
    </w:p>
    <w:p w14:paraId="03E4C47D" w14:textId="77777777" w:rsidR="000B64C5" w:rsidRPr="009D3D0B" w:rsidRDefault="000B64C5" w:rsidP="000B64C5">
      <w:pPr>
        <w:pStyle w:val="Textoindependiente"/>
        <w:tabs>
          <w:tab w:val="clear" w:pos="3402"/>
          <w:tab w:val="clear" w:pos="3969"/>
          <w:tab w:val="left" w:pos="2835"/>
        </w:tabs>
        <w:spacing w:line="276" w:lineRule="auto"/>
        <w:rPr>
          <w:rFonts w:ascii="Arial" w:hAnsi="Arial"/>
          <w:sz w:val="24"/>
          <w:lang w:val="es-PE"/>
        </w:rPr>
      </w:pPr>
    </w:p>
    <w:p w14:paraId="7A52A295" w14:textId="570AAA33" w:rsidR="000B64C5" w:rsidRPr="009D3D0B" w:rsidRDefault="000B64C5" w:rsidP="000B64C5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  <w:lang w:val="es-PE"/>
        </w:rPr>
      </w:pPr>
      <w:r w:rsidRPr="009D3D0B">
        <w:rPr>
          <w:rFonts w:ascii="Arial" w:hAnsi="Arial"/>
          <w:color w:val="000000" w:themeColor="text1"/>
          <w:sz w:val="24"/>
          <w:lang w:val="es-PE"/>
        </w:rPr>
        <w:tab/>
        <w:t>Aprovecho la oportunidad para expresarle los sentimientos más distinguidos y alta estima personal.</w:t>
      </w:r>
    </w:p>
    <w:p w14:paraId="4F3430A7" w14:textId="6A8AA1A8" w:rsidR="000B64C5" w:rsidRPr="009D3D0B" w:rsidRDefault="005E4395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62EAD48" wp14:editId="21A5DCAB">
            <wp:simplePos x="0" y="0"/>
            <wp:positionH relativeFrom="column">
              <wp:posOffset>3773385</wp:posOffset>
            </wp:positionH>
            <wp:positionV relativeFrom="paragraph">
              <wp:posOffset>122492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B60B2" w14:textId="2EE54C0C" w:rsidR="000B64C5" w:rsidRPr="009D3D0B" w:rsidRDefault="00DA5499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>
        <w:rPr>
          <w:rFonts w:asciiTheme="minorHAnsi" w:hAnsiTheme="minorHAnsi"/>
          <w:noProof/>
          <w:sz w:val="22"/>
          <w:lang w:eastAsia="en-US"/>
        </w:rPr>
        <w:drawing>
          <wp:anchor distT="0" distB="0" distL="114300" distR="114300" simplePos="0" relativeHeight="251668480" behindDoc="0" locked="0" layoutInCell="1" allowOverlap="1" wp14:anchorId="31212DEC" wp14:editId="2CBD2F30">
            <wp:simplePos x="0" y="0"/>
            <wp:positionH relativeFrom="margin">
              <wp:posOffset>2768317</wp:posOffset>
            </wp:positionH>
            <wp:positionV relativeFrom="paragraph">
              <wp:posOffset>101977</wp:posOffset>
            </wp:positionV>
            <wp:extent cx="1110653" cy="1120842"/>
            <wp:effectExtent l="0" t="0" r="0" b="0"/>
            <wp:wrapNone/>
            <wp:docPr id="153039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9662805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0" r="4584" b="1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429" cy="112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</w:r>
      <w:r w:rsidR="000B64C5" w:rsidRPr="009D3D0B">
        <w:rPr>
          <w:rFonts w:ascii="Arial" w:hAnsi="Arial"/>
          <w:color w:val="000000" w:themeColor="text1"/>
          <w:sz w:val="24"/>
          <w:szCs w:val="24"/>
          <w:lang w:val="es-PE"/>
        </w:rPr>
        <w:tab/>
        <w:t>Dios guarde a Ud.</w:t>
      </w:r>
    </w:p>
    <w:p w14:paraId="20F940F7" w14:textId="0570BE4A" w:rsidR="000B64C5" w:rsidRPr="009D3D0B" w:rsidRDefault="000B64C5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</w:p>
    <w:p w14:paraId="153E1555" w14:textId="3A568D82" w:rsidR="000B64C5" w:rsidRPr="009D3D0B" w:rsidRDefault="000B64C5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</w:p>
    <w:p w14:paraId="09C509F1" w14:textId="257F8693" w:rsidR="000B64C5" w:rsidRPr="009D3D0B" w:rsidRDefault="005E4395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szCs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76FBC9" wp14:editId="37003C8D">
                <wp:simplePos x="0" y="0"/>
                <wp:positionH relativeFrom="column">
                  <wp:posOffset>3490175</wp:posOffset>
                </wp:positionH>
                <wp:positionV relativeFrom="paragraph">
                  <wp:posOffset>138367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F3E17" w14:textId="77777777" w:rsidR="005E4395" w:rsidRDefault="005E4395" w:rsidP="005E4395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7E7DEC0B" w14:textId="77777777" w:rsidR="005E4395" w:rsidRPr="0043063A" w:rsidRDefault="005E4395" w:rsidP="005E4395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3FD54D38" w14:textId="77777777" w:rsidR="005E4395" w:rsidRDefault="005E4395" w:rsidP="005E4395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7500347C" w14:textId="77777777" w:rsidR="005E4395" w:rsidRPr="0043063A" w:rsidRDefault="005E4395" w:rsidP="005E4395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23EA5C67" w14:textId="77777777" w:rsidR="005E4395" w:rsidRDefault="005E4395" w:rsidP="005E4395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70E7AFB6" w14:textId="77777777" w:rsidR="005E4395" w:rsidRDefault="005E4395" w:rsidP="005E4395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76FBC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74.8pt;margin-top:10.9pt;width:178.45pt;height:6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" filled="f" stroked="f">
                <v:textbox>
                  <w:txbxContent>
                    <w:p w14:paraId="7A7F3E17" w14:textId="77777777" w:rsidR="005E4395" w:rsidRDefault="005E4395" w:rsidP="005E4395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7E7DEC0B" w14:textId="77777777" w:rsidR="005E4395" w:rsidRPr="0043063A" w:rsidRDefault="005E4395" w:rsidP="005E4395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3FD54D38" w14:textId="77777777" w:rsidR="005E4395" w:rsidRDefault="005E4395" w:rsidP="005E4395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Jose</w:t>
                      </w:r>
                      <w:proofErr w:type="spellEnd"/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7500347C" w14:textId="77777777" w:rsidR="005E4395" w:rsidRPr="0043063A" w:rsidRDefault="005E4395" w:rsidP="005E4395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23EA5C67" w14:textId="77777777" w:rsidR="005E4395" w:rsidRDefault="005E4395" w:rsidP="005E4395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70E7AFB6" w14:textId="77777777" w:rsidR="005E4395" w:rsidRDefault="005E4395" w:rsidP="005E4395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71B0E88" w14:textId="0E8F5797" w:rsidR="000B64C5" w:rsidRPr="009D3D0B" w:rsidRDefault="004A086C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  <w:r>
        <w:rPr>
          <w:rFonts w:ascii="Arial" w:hAnsi="Arial"/>
          <w:color w:val="000000" w:themeColor="text1"/>
          <w:sz w:val="24"/>
          <w:lang w:val="es-PE"/>
        </w:rPr>
        <w:t>PIDG</w:t>
      </w:r>
      <w:r w:rsidR="000B64C5" w:rsidRPr="009D3D0B">
        <w:rPr>
          <w:rFonts w:ascii="Arial" w:hAnsi="Arial"/>
          <w:color w:val="000000" w:themeColor="text1"/>
          <w:sz w:val="24"/>
          <w:lang w:val="es-PE"/>
        </w:rPr>
        <w:t>/gms</w:t>
      </w:r>
    </w:p>
    <w:p w14:paraId="14096927" w14:textId="662E4F2C" w:rsidR="000B64C5" w:rsidRPr="009D3D0B" w:rsidRDefault="000B64C5" w:rsidP="000B64C5">
      <w:pPr>
        <w:tabs>
          <w:tab w:val="left" w:pos="2835"/>
        </w:tabs>
        <w:jc w:val="both"/>
        <w:rPr>
          <w:rFonts w:ascii="Arial" w:hAnsi="Arial"/>
          <w:color w:val="000000" w:themeColor="text1"/>
          <w:sz w:val="24"/>
          <w:lang w:val="es-PE"/>
        </w:rPr>
      </w:pPr>
    </w:p>
    <w:sectPr w:rsidR="000B64C5" w:rsidRPr="009D3D0B" w:rsidSect="00A50135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18" w:right="1134" w:bottom="1134" w:left="1985" w:header="709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B06F" w14:textId="77777777" w:rsidR="001669E0" w:rsidRDefault="001669E0" w:rsidP="004303A2">
      <w:r>
        <w:separator/>
      </w:r>
    </w:p>
  </w:endnote>
  <w:endnote w:type="continuationSeparator" w:id="0">
    <w:p w14:paraId="56299C3C" w14:textId="77777777" w:rsidR="001669E0" w:rsidRDefault="001669E0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DC9C" w14:textId="77777777" w:rsidR="00916FA1" w:rsidRPr="00812E9A" w:rsidRDefault="00916FA1" w:rsidP="009A606F">
    <w:pPr>
      <w:pStyle w:val="Piedepgina"/>
      <w:jc w:val="center"/>
      <w:rPr>
        <w:rFonts w:ascii="Calibri" w:hAnsi="Calibri"/>
        <w:sz w:val="18"/>
      </w:rPr>
    </w:pPr>
    <w:r w:rsidRPr="00812E9A">
      <w:rPr>
        <w:rFonts w:ascii="Calibri" w:hAnsi="Calibri"/>
        <w:sz w:val="18"/>
      </w:rPr>
      <w:t>DIVISION DE PREVENCION E INVESTIGACION DE ACCIDENTES DE TRANSITO</w:t>
    </w:r>
    <w:r w:rsidR="0099560E">
      <w:rPr>
        <w:rFonts w:ascii="Calibri" w:hAnsi="Calibri"/>
        <w:sz w:val="18"/>
      </w:rPr>
      <w:t xml:space="preserve"> NORTE</w:t>
    </w:r>
  </w:p>
  <w:p w14:paraId="5805333F" w14:textId="77777777" w:rsidR="00916FA1" w:rsidRPr="00812E9A" w:rsidRDefault="0099560E" w:rsidP="009A606F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 xml:space="preserve">Carretera Panamericana Norte Km. 42 </w:t>
    </w:r>
    <w:proofErr w:type="spellStart"/>
    <w:r>
      <w:rPr>
        <w:rFonts w:ascii="Calibri" w:hAnsi="Calibri"/>
        <w:sz w:val="18"/>
      </w:rPr>
      <w:t>alt</w:t>
    </w:r>
    <w:proofErr w:type="spellEnd"/>
    <w:r>
      <w:rPr>
        <w:rFonts w:ascii="Calibri" w:hAnsi="Calibri"/>
        <w:sz w:val="18"/>
      </w:rPr>
      <w:t>. Garita control SUNAT-Santa Rosa</w:t>
    </w:r>
  </w:p>
  <w:p w14:paraId="5A8BEB46" w14:textId="77777777" w:rsidR="00916FA1" w:rsidRPr="00812E9A" w:rsidRDefault="00916FA1" w:rsidP="009A606F">
    <w:pPr>
      <w:pStyle w:val="Piedepgina"/>
      <w:jc w:val="center"/>
      <w:rPr>
        <w:rFonts w:ascii="Calibri" w:hAnsi="Calibri"/>
        <w:sz w:val="18"/>
      </w:rPr>
    </w:pPr>
    <w:r w:rsidRPr="00812E9A">
      <w:rPr>
        <w:rFonts w:ascii="Calibri" w:hAnsi="Calibri"/>
        <w:sz w:val="18"/>
      </w:rPr>
      <w:t xml:space="preserve">Teléfono </w:t>
    </w:r>
    <w:r w:rsidR="00E53B33">
      <w:rPr>
        <w:rFonts w:ascii="Calibri" w:hAnsi="Calibri"/>
        <w:sz w:val="18"/>
      </w:rPr>
      <w:t>980121336</w:t>
    </w:r>
  </w:p>
  <w:p w14:paraId="44CDD224" w14:textId="77777777" w:rsidR="00916FA1" w:rsidRPr="00E02B5B" w:rsidRDefault="00916FA1" w:rsidP="009A606F">
    <w:pPr>
      <w:pStyle w:val="Piedepgina"/>
      <w:jc w:val="center"/>
      <w:rPr>
        <w:rFonts w:ascii="Calibri" w:hAnsi="Calibri"/>
        <w:sz w:val="18"/>
        <w:lang w:val="en-US"/>
      </w:rPr>
    </w:pPr>
    <w:r w:rsidRPr="00E02B5B">
      <w:rPr>
        <w:rFonts w:ascii="Calibri" w:hAnsi="Calibri"/>
        <w:sz w:val="18"/>
        <w:lang w:val="en-US"/>
      </w:rPr>
      <w:t>Email</w:t>
    </w:r>
    <w:r w:rsidR="0030476D" w:rsidRPr="00E02B5B">
      <w:rPr>
        <w:rFonts w:ascii="Calibri" w:hAnsi="Calibri"/>
        <w:sz w:val="18"/>
        <w:lang w:val="en-US"/>
      </w:rPr>
      <w:t xml:space="preserve">: </w:t>
    </w:r>
    <w:r w:rsidR="00023F16" w:rsidRPr="00E02B5B">
      <w:rPr>
        <w:rFonts w:ascii="Calibri" w:hAnsi="Calibri"/>
        <w:sz w:val="18"/>
        <w:lang w:val="en-US"/>
      </w:rPr>
      <w:t>divpiat.norte@policia.gob.pe</w:t>
    </w:r>
  </w:p>
  <w:p w14:paraId="270396A2" w14:textId="77777777" w:rsidR="00916FA1" w:rsidRPr="00E02B5B" w:rsidRDefault="00916FA1">
    <w:pPr>
      <w:pStyle w:val="Piedepgina"/>
      <w:rPr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9F08" w14:textId="77777777" w:rsidR="001669E0" w:rsidRDefault="001669E0" w:rsidP="004303A2">
      <w:r>
        <w:separator/>
      </w:r>
    </w:p>
  </w:footnote>
  <w:footnote w:type="continuationSeparator" w:id="0">
    <w:p w14:paraId="62A66E16" w14:textId="77777777" w:rsidR="001669E0" w:rsidRDefault="001669E0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AF64" w14:textId="77777777" w:rsidR="003A6330" w:rsidRDefault="00DC495B">
    <w:pPr>
      <w:pStyle w:val="Encabezado"/>
    </w:pPr>
    <w:r>
      <w:rPr>
        <w:noProof/>
        <w:lang w:val="es-PE" w:eastAsia="es-PE"/>
      </w:rPr>
    </w:r>
    <w:r w:rsidR="00DC495B">
      <w:rPr>
        <w:noProof/>
        <w:lang w:val="es-PE" w:eastAsia="es-PE"/>
      </w:rPr>
      <w:pict w14:anchorId="3449D4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2" o:spid="_x0000_s1058" type="#_x0000_t75" alt="LOGO uiat ACABADO" style="position:absolute;margin-left:0;margin-top:0;width:438.85pt;height:439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96F7" w14:textId="6E6FE8FD" w:rsidR="00916FA1" w:rsidRDefault="00DC495B">
    <w:pPr>
      <w:pStyle w:val="Encabezado"/>
    </w:pPr>
    <w:r>
      <w:rPr>
        <w:noProof/>
        <w:lang w:val="es-PE" w:eastAsia="es-PE"/>
      </w:rPr>
    </w:r>
    <w:r w:rsidR="00DC495B">
      <w:rPr>
        <w:noProof/>
        <w:lang w:val="es-PE" w:eastAsia="es-PE"/>
      </w:rPr>
      <w:pict w14:anchorId="6F45A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3" o:spid="_x0000_s1057" type="#_x0000_t75" alt="LOGO uiat ACABADO" style="position:absolute;margin-left:0;margin-top:0;width:438.85pt;height:43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3120" behindDoc="1" locked="0" layoutInCell="1" allowOverlap="1" wp14:anchorId="652F8A9C" wp14:editId="6BE56D38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07" name="Imagen 207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59AC">
      <w:rPr>
        <w:noProof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63F86493" wp14:editId="246B146E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3175" b="0"/>
              <wp:wrapTight wrapText="bothSides">
                <wp:wrapPolygon edited="0">
                  <wp:start x="0" y="0"/>
                  <wp:lineTo x="0" y="21600"/>
                  <wp:lineTo x="21669" y="21600"/>
                  <wp:lineTo x="21669" y="0"/>
                  <wp:lineTo x="0" y="0"/>
                </wp:wrapPolygon>
              </wp:wrapTight>
              <wp:docPr id="1231363605" name="Cuadro de texto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25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400C27" w14:textId="77777777" w:rsidR="00916FA1" w:rsidRDefault="00916FA1" w:rsidP="009A606F"/>
                        <w:p w14:paraId="3C1F0A43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F86493" id="_x0000_t202" coordsize="21600,21600" o:spt="202" path="m,l,21600r21600,l21600,xe">
              <v:stroke joinstyle="miter"/>
              <v:path gradientshapeok="t" o:connecttype="rect"/>
            </v:shapetype>
            <v:shape id="Cuadro de texto 29" o:spid="_x0000_s1027" type="#_x0000_t202" style="position:absolute;margin-left:61.25pt;margin-top:-24.2pt;width:78.75pt;height:57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" fillcolor="#3b3838">
              <v:path arrowok="t"/>
              <v:textbox>
                <w:txbxContent>
                  <w:p w14:paraId="28400C27" w14:textId="77777777" w:rsidR="00916FA1" w:rsidRDefault="00916FA1" w:rsidP="009A606F"/>
                  <w:p w14:paraId="3C1F0A43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A059AC"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2E5FFC4" wp14:editId="17B55967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6350" b="0"/>
              <wp:wrapTight wrapText="bothSides">
                <wp:wrapPolygon edited="0">
                  <wp:start x="0" y="0"/>
                  <wp:lineTo x="0" y="21600"/>
                  <wp:lineTo x="21776" y="21600"/>
                  <wp:lineTo x="21776" y="0"/>
                  <wp:lineTo x="0" y="0"/>
                </wp:wrapPolygon>
              </wp:wrapTight>
              <wp:docPr id="1502823625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4B57E9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E5FFC4" id="Cuadro de texto 27" o:spid="_x0000_s1028" type="#_x0000_t202" style="position:absolute;margin-left:-5.5pt;margin-top:-24.2pt;width:61.5pt;height:5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" fillcolor="red">
              <v:path arrowok="t"/>
              <v:textbox>
                <w:txbxContent>
                  <w:p w14:paraId="6B4B57E9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A059AC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58551EC" wp14:editId="795EA715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0" b="0"/>
              <wp:wrapSquare wrapText="bothSides"/>
              <wp:docPr id="363527672" name="Cuadro de texto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90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277C08" w14:textId="5A2D393B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C5719B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8551EC" id="Cuadro de texto 25" o:spid="_x0000_s1029" type="#_x0000_t202" style="position:absolute;margin-left:347pt;margin-top:-24.2pt;width:119.25pt;height:5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" fillcolor="#d0cece">
              <v:path arrowok="t"/>
              <v:textbox>
                <w:txbxContent>
                  <w:p w14:paraId="5A277C08" w14:textId="5A2D393B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C5719B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059AC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98FABD0" wp14:editId="6C194628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0" b="0"/>
              <wp:wrapSquare wrapText="bothSides"/>
              <wp:docPr id="780631792" name="Cuadro de texto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75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C6527F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8FABD0" id="Cuadro de texto 23" o:spid="_x0000_s1030" type="#_x0000_t202" style="position:absolute;margin-left:239.75pt;margin-top:-24.2pt;width:102pt;height:5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" fillcolor="#afabab">
              <v:path arrowok="t"/>
              <v:textbox>
                <w:txbxContent>
                  <w:p w14:paraId="77C6527F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059AC"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7DD76F5" wp14:editId="24FE2FCA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0" b="0"/>
              <wp:wrapTight wrapText="bothSides">
                <wp:wrapPolygon edited="0">
                  <wp:start x="0" y="0"/>
                  <wp:lineTo x="0" y="21600"/>
                  <wp:lineTo x="21539" y="21600"/>
                  <wp:lineTo x="21539" y="0"/>
                  <wp:lineTo x="0" y="0"/>
                </wp:wrapPolygon>
              </wp:wrapTight>
              <wp:docPr id="1187309166" name="Cuadro de text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50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331087" w14:textId="77777777" w:rsidR="00916FA1" w:rsidRDefault="00916FA1" w:rsidP="009A606F"/>
                        <w:p w14:paraId="170DF1B3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0CFE0DAA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DD76F5" id="Cuadro de texto 21" o:spid="_x0000_s1031" type="#_x0000_t202" style="position:absolute;margin-left:145.25pt;margin-top:-24.2pt;width:89.25pt;height:57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" fillcolor="#767171">
              <v:path arrowok="t"/>
              <v:textbox>
                <w:txbxContent>
                  <w:p w14:paraId="59331087" w14:textId="77777777" w:rsidR="00916FA1" w:rsidRDefault="00916FA1" w:rsidP="009A606F"/>
                  <w:p w14:paraId="170DF1B3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0CFE0DAA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3E61" w14:textId="77777777" w:rsidR="003A6330" w:rsidRDefault="00DC495B">
    <w:pPr>
      <w:pStyle w:val="Encabezado"/>
    </w:pPr>
    <w:r>
      <w:rPr>
        <w:noProof/>
        <w:lang w:val="es-PE" w:eastAsia="es-PE"/>
      </w:rPr>
    </w:r>
    <w:r w:rsidR="00DC495B">
      <w:rPr>
        <w:noProof/>
        <w:lang w:val="es-PE" w:eastAsia="es-PE"/>
      </w:rPr>
      <w:pict w14:anchorId="7F9377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5019921" o:spid="_x0000_s1056" type="#_x0000_t75" alt="LOGO uiat ACABADO" style="position:absolute;margin-left:0;margin-top:0;width:438.85pt;height:439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055D"/>
    <w:multiLevelType w:val="hybridMultilevel"/>
    <w:tmpl w:val="E67E204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6029032">
    <w:abstractNumId w:val="2"/>
  </w:num>
  <w:num w:numId="2" w16cid:durableId="2082672541">
    <w:abstractNumId w:val="1"/>
  </w:num>
  <w:num w:numId="3" w16cid:durableId="801582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mailMerge>
    <w:mainDocumentType w:val="formLetters"/>
    <w:linkToQuery/>
    <w:dataType w:val="textFile"/>
    <w:query w:val="SELECT * FROM `DATOS$`"/>
    <w:activeRecord w:val="59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79"/>
    <w:rsid w:val="00000ED3"/>
    <w:rsid w:val="00023F16"/>
    <w:rsid w:val="00042548"/>
    <w:rsid w:val="00047E5F"/>
    <w:rsid w:val="000744F0"/>
    <w:rsid w:val="000872A8"/>
    <w:rsid w:val="000969A9"/>
    <w:rsid w:val="000B64C5"/>
    <w:rsid w:val="000C3494"/>
    <w:rsid w:val="000C608B"/>
    <w:rsid w:val="000D11B6"/>
    <w:rsid w:val="000D2C5B"/>
    <w:rsid w:val="000D2DAC"/>
    <w:rsid w:val="000D61FF"/>
    <w:rsid w:val="000E2FC5"/>
    <w:rsid w:val="000E53E0"/>
    <w:rsid w:val="00112C53"/>
    <w:rsid w:val="00117C28"/>
    <w:rsid w:val="00131404"/>
    <w:rsid w:val="00132071"/>
    <w:rsid w:val="00133C23"/>
    <w:rsid w:val="00144482"/>
    <w:rsid w:val="0016409A"/>
    <w:rsid w:val="001669E0"/>
    <w:rsid w:val="00170E69"/>
    <w:rsid w:val="00185717"/>
    <w:rsid w:val="00186993"/>
    <w:rsid w:val="001910B0"/>
    <w:rsid w:val="0019354B"/>
    <w:rsid w:val="001A0F57"/>
    <w:rsid w:val="001C4C07"/>
    <w:rsid w:val="001C52FE"/>
    <w:rsid w:val="001D2E89"/>
    <w:rsid w:val="001D36AA"/>
    <w:rsid w:val="001D3BCE"/>
    <w:rsid w:val="001F1BC8"/>
    <w:rsid w:val="00200530"/>
    <w:rsid w:val="002036D7"/>
    <w:rsid w:val="00204048"/>
    <w:rsid w:val="00210E09"/>
    <w:rsid w:val="00245F3E"/>
    <w:rsid w:val="00260551"/>
    <w:rsid w:val="00263324"/>
    <w:rsid w:val="00270C58"/>
    <w:rsid w:val="002722AC"/>
    <w:rsid w:val="0027410D"/>
    <w:rsid w:val="00274EA8"/>
    <w:rsid w:val="0029591B"/>
    <w:rsid w:val="002B0BBD"/>
    <w:rsid w:val="002B3691"/>
    <w:rsid w:val="002E1E04"/>
    <w:rsid w:val="002E525A"/>
    <w:rsid w:val="002E6D41"/>
    <w:rsid w:val="002F30FC"/>
    <w:rsid w:val="0030476D"/>
    <w:rsid w:val="003153D1"/>
    <w:rsid w:val="003206DE"/>
    <w:rsid w:val="003208EF"/>
    <w:rsid w:val="0033434F"/>
    <w:rsid w:val="00340066"/>
    <w:rsid w:val="00344F4C"/>
    <w:rsid w:val="003656C0"/>
    <w:rsid w:val="00365CBB"/>
    <w:rsid w:val="003806B8"/>
    <w:rsid w:val="00395A47"/>
    <w:rsid w:val="003A6048"/>
    <w:rsid w:val="003A6330"/>
    <w:rsid w:val="003B0CCA"/>
    <w:rsid w:val="003D55AA"/>
    <w:rsid w:val="003E2BE6"/>
    <w:rsid w:val="003E5AD5"/>
    <w:rsid w:val="003E763A"/>
    <w:rsid w:val="003F5970"/>
    <w:rsid w:val="003F74C2"/>
    <w:rsid w:val="00401B80"/>
    <w:rsid w:val="00405950"/>
    <w:rsid w:val="004067F6"/>
    <w:rsid w:val="00407D2B"/>
    <w:rsid w:val="004109A4"/>
    <w:rsid w:val="004147A2"/>
    <w:rsid w:val="00420828"/>
    <w:rsid w:val="00427567"/>
    <w:rsid w:val="004303A2"/>
    <w:rsid w:val="004421E7"/>
    <w:rsid w:val="00454A32"/>
    <w:rsid w:val="00462479"/>
    <w:rsid w:val="00464160"/>
    <w:rsid w:val="00466496"/>
    <w:rsid w:val="004718C7"/>
    <w:rsid w:val="00471A6F"/>
    <w:rsid w:val="00480501"/>
    <w:rsid w:val="00485297"/>
    <w:rsid w:val="00485F45"/>
    <w:rsid w:val="00486D87"/>
    <w:rsid w:val="004957EC"/>
    <w:rsid w:val="004977F7"/>
    <w:rsid w:val="004A086C"/>
    <w:rsid w:val="004A10CD"/>
    <w:rsid w:val="004C29C0"/>
    <w:rsid w:val="004D241A"/>
    <w:rsid w:val="004D59E1"/>
    <w:rsid w:val="004F1EDB"/>
    <w:rsid w:val="004F52E4"/>
    <w:rsid w:val="005130B8"/>
    <w:rsid w:val="00516173"/>
    <w:rsid w:val="00521209"/>
    <w:rsid w:val="005541C3"/>
    <w:rsid w:val="0055430F"/>
    <w:rsid w:val="00560939"/>
    <w:rsid w:val="00566FD0"/>
    <w:rsid w:val="00581697"/>
    <w:rsid w:val="005B078F"/>
    <w:rsid w:val="005B4A68"/>
    <w:rsid w:val="005E4395"/>
    <w:rsid w:val="0061276C"/>
    <w:rsid w:val="00616481"/>
    <w:rsid w:val="00641F15"/>
    <w:rsid w:val="006473C3"/>
    <w:rsid w:val="00663BCA"/>
    <w:rsid w:val="00667FDE"/>
    <w:rsid w:val="00685F77"/>
    <w:rsid w:val="006A16F1"/>
    <w:rsid w:val="006B6529"/>
    <w:rsid w:val="006C023A"/>
    <w:rsid w:val="006C188C"/>
    <w:rsid w:val="006C45CD"/>
    <w:rsid w:val="006E282E"/>
    <w:rsid w:val="007062E3"/>
    <w:rsid w:val="00706788"/>
    <w:rsid w:val="00717623"/>
    <w:rsid w:val="007213A5"/>
    <w:rsid w:val="00727F3F"/>
    <w:rsid w:val="00736D30"/>
    <w:rsid w:val="00737861"/>
    <w:rsid w:val="00747A28"/>
    <w:rsid w:val="00791CB2"/>
    <w:rsid w:val="00793BD0"/>
    <w:rsid w:val="007C0622"/>
    <w:rsid w:val="007C1637"/>
    <w:rsid w:val="007C7B16"/>
    <w:rsid w:val="007E1FB8"/>
    <w:rsid w:val="007E3913"/>
    <w:rsid w:val="007F17F2"/>
    <w:rsid w:val="00800534"/>
    <w:rsid w:val="00805731"/>
    <w:rsid w:val="00806436"/>
    <w:rsid w:val="00812E9A"/>
    <w:rsid w:val="008248A0"/>
    <w:rsid w:val="00842B6E"/>
    <w:rsid w:val="00844E61"/>
    <w:rsid w:val="00846115"/>
    <w:rsid w:val="00857A48"/>
    <w:rsid w:val="0086211E"/>
    <w:rsid w:val="0086400F"/>
    <w:rsid w:val="008651CF"/>
    <w:rsid w:val="00866401"/>
    <w:rsid w:val="00886E6D"/>
    <w:rsid w:val="00887527"/>
    <w:rsid w:val="00897006"/>
    <w:rsid w:val="00897BF6"/>
    <w:rsid w:val="008B0FF9"/>
    <w:rsid w:val="008D360D"/>
    <w:rsid w:val="008E0249"/>
    <w:rsid w:val="008E6DC5"/>
    <w:rsid w:val="008F2DC7"/>
    <w:rsid w:val="008F644B"/>
    <w:rsid w:val="008F7B24"/>
    <w:rsid w:val="00910A4A"/>
    <w:rsid w:val="00916FA1"/>
    <w:rsid w:val="00924F7D"/>
    <w:rsid w:val="009259B1"/>
    <w:rsid w:val="00935DE2"/>
    <w:rsid w:val="00946267"/>
    <w:rsid w:val="009507EF"/>
    <w:rsid w:val="00951E0A"/>
    <w:rsid w:val="0095599E"/>
    <w:rsid w:val="00972A53"/>
    <w:rsid w:val="00973E6B"/>
    <w:rsid w:val="009740A6"/>
    <w:rsid w:val="0097492A"/>
    <w:rsid w:val="00977148"/>
    <w:rsid w:val="0099560E"/>
    <w:rsid w:val="009A03FB"/>
    <w:rsid w:val="009A15C3"/>
    <w:rsid w:val="009A606F"/>
    <w:rsid w:val="009A792A"/>
    <w:rsid w:val="009B23FF"/>
    <w:rsid w:val="009B257E"/>
    <w:rsid w:val="009D1C29"/>
    <w:rsid w:val="009D3D0B"/>
    <w:rsid w:val="009E6EE9"/>
    <w:rsid w:val="009F3051"/>
    <w:rsid w:val="009F37E4"/>
    <w:rsid w:val="009F6681"/>
    <w:rsid w:val="009F6FD2"/>
    <w:rsid w:val="00A03788"/>
    <w:rsid w:val="00A059AC"/>
    <w:rsid w:val="00A1017E"/>
    <w:rsid w:val="00A140E7"/>
    <w:rsid w:val="00A3536E"/>
    <w:rsid w:val="00A355C6"/>
    <w:rsid w:val="00A36ACC"/>
    <w:rsid w:val="00A46944"/>
    <w:rsid w:val="00A50135"/>
    <w:rsid w:val="00A527E5"/>
    <w:rsid w:val="00A53579"/>
    <w:rsid w:val="00A67750"/>
    <w:rsid w:val="00A73EA8"/>
    <w:rsid w:val="00A77FED"/>
    <w:rsid w:val="00A80704"/>
    <w:rsid w:val="00A86E23"/>
    <w:rsid w:val="00AA17C8"/>
    <w:rsid w:val="00AA1BD6"/>
    <w:rsid w:val="00AA6664"/>
    <w:rsid w:val="00AB76BC"/>
    <w:rsid w:val="00AF115F"/>
    <w:rsid w:val="00AF6C37"/>
    <w:rsid w:val="00B01B69"/>
    <w:rsid w:val="00B02944"/>
    <w:rsid w:val="00B02D09"/>
    <w:rsid w:val="00B17B71"/>
    <w:rsid w:val="00B249AD"/>
    <w:rsid w:val="00B33DB3"/>
    <w:rsid w:val="00B424A0"/>
    <w:rsid w:val="00B54453"/>
    <w:rsid w:val="00B579BE"/>
    <w:rsid w:val="00B62E4F"/>
    <w:rsid w:val="00B63492"/>
    <w:rsid w:val="00B72FF4"/>
    <w:rsid w:val="00B73335"/>
    <w:rsid w:val="00B811CC"/>
    <w:rsid w:val="00B83A33"/>
    <w:rsid w:val="00B87B81"/>
    <w:rsid w:val="00BB0861"/>
    <w:rsid w:val="00BC149C"/>
    <w:rsid w:val="00BC4561"/>
    <w:rsid w:val="00BD29EC"/>
    <w:rsid w:val="00BD3BBE"/>
    <w:rsid w:val="00BD7E8B"/>
    <w:rsid w:val="00BF1FBE"/>
    <w:rsid w:val="00C02BEA"/>
    <w:rsid w:val="00C0543C"/>
    <w:rsid w:val="00C06CDD"/>
    <w:rsid w:val="00C073DB"/>
    <w:rsid w:val="00C128DF"/>
    <w:rsid w:val="00C2423B"/>
    <w:rsid w:val="00C4463E"/>
    <w:rsid w:val="00C45CA3"/>
    <w:rsid w:val="00C46A98"/>
    <w:rsid w:val="00C56AD6"/>
    <w:rsid w:val="00C5719B"/>
    <w:rsid w:val="00C657E6"/>
    <w:rsid w:val="00C75D55"/>
    <w:rsid w:val="00C76D43"/>
    <w:rsid w:val="00C873AD"/>
    <w:rsid w:val="00C951FE"/>
    <w:rsid w:val="00CA158E"/>
    <w:rsid w:val="00CA6DF8"/>
    <w:rsid w:val="00CB1465"/>
    <w:rsid w:val="00CC1DD4"/>
    <w:rsid w:val="00CC67C9"/>
    <w:rsid w:val="00CD398A"/>
    <w:rsid w:val="00CD4605"/>
    <w:rsid w:val="00CD4DD5"/>
    <w:rsid w:val="00CE0485"/>
    <w:rsid w:val="00CE048B"/>
    <w:rsid w:val="00CF3CF2"/>
    <w:rsid w:val="00CF4DD9"/>
    <w:rsid w:val="00D01CC7"/>
    <w:rsid w:val="00D038C2"/>
    <w:rsid w:val="00D0709B"/>
    <w:rsid w:val="00D168BC"/>
    <w:rsid w:val="00D2181F"/>
    <w:rsid w:val="00D23983"/>
    <w:rsid w:val="00D61811"/>
    <w:rsid w:val="00D631D4"/>
    <w:rsid w:val="00D64EB1"/>
    <w:rsid w:val="00D64F6C"/>
    <w:rsid w:val="00D74A81"/>
    <w:rsid w:val="00D77201"/>
    <w:rsid w:val="00D84352"/>
    <w:rsid w:val="00D87C97"/>
    <w:rsid w:val="00D92C7A"/>
    <w:rsid w:val="00D94027"/>
    <w:rsid w:val="00D97355"/>
    <w:rsid w:val="00DA5499"/>
    <w:rsid w:val="00DC495B"/>
    <w:rsid w:val="00DC5FBD"/>
    <w:rsid w:val="00DD6B6C"/>
    <w:rsid w:val="00DD73A2"/>
    <w:rsid w:val="00DE12F6"/>
    <w:rsid w:val="00DE61ED"/>
    <w:rsid w:val="00DE759A"/>
    <w:rsid w:val="00E02B5B"/>
    <w:rsid w:val="00E03ACB"/>
    <w:rsid w:val="00E03D67"/>
    <w:rsid w:val="00E06FC0"/>
    <w:rsid w:val="00E07110"/>
    <w:rsid w:val="00E2075B"/>
    <w:rsid w:val="00E321D7"/>
    <w:rsid w:val="00E343E4"/>
    <w:rsid w:val="00E400D4"/>
    <w:rsid w:val="00E448F1"/>
    <w:rsid w:val="00E52A69"/>
    <w:rsid w:val="00E53B33"/>
    <w:rsid w:val="00E57FC5"/>
    <w:rsid w:val="00E64B2B"/>
    <w:rsid w:val="00E73832"/>
    <w:rsid w:val="00E97488"/>
    <w:rsid w:val="00EB33C0"/>
    <w:rsid w:val="00EB443E"/>
    <w:rsid w:val="00EB5457"/>
    <w:rsid w:val="00EB7CD5"/>
    <w:rsid w:val="00EE5316"/>
    <w:rsid w:val="00EF1514"/>
    <w:rsid w:val="00EF2294"/>
    <w:rsid w:val="00EF61B1"/>
    <w:rsid w:val="00F13E26"/>
    <w:rsid w:val="00F20511"/>
    <w:rsid w:val="00F20A24"/>
    <w:rsid w:val="00F218A0"/>
    <w:rsid w:val="00F374BB"/>
    <w:rsid w:val="00F51139"/>
    <w:rsid w:val="00F63904"/>
    <w:rsid w:val="00F65D8F"/>
    <w:rsid w:val="00F660F2"/>
    <w:rsid w:val="00F70B70"/>
    <w:rsid w:val="00F924F3"/>
    <w:rsid w:val="00F95D51"/>
    <w:rsid w:val="00F96889"/>
    <w:rsid w:val="00FB0450"/>
    <w:rsid w:val="00FC04BD"/>
    <w:rsid w:val="00FF03EC"/>
    <w:rsid w:val="00FF1889"/>
    <w:rsid w:val="00FF1A6A"/>
    <w:rsid w:val="00FF320C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39833C"/>
  <w15:docId w15:val="{68101F6A-FFD2-4FE8-B5BA-8E15FE98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9A0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PER-Peritaje%20Vehicular%20Vehiculo%201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5F2D4-76C7-4E0A-9397-5AF1E66C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C:\Users\UIAT_NORTE\iCloudDrive\A DIVPIAT PNP\FORMATOS\ACCES\Oficios\Solicita\UPER-Peritaje Vehicular Vehiculo 1.dotm</Template>
  <TotalTime>42</TotalTime>
  <Pages>1</Pages>
  <Words>155</Words>
  <Characters>993</Characters>
  <Application>Microsoft Office Word</Application>
  <DocSecurity>0</DocSecurity>
  <Lines>66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38</cp:revision>
  <cp:lastPrinted>2025-07-12T01:43:00Z</cp:lastPrinted>
  <dcterms:created xsi:type="dcterms:W3CDTF">2025-10-10T22:12:00Z</dcterms:created>
  <dcterms:modified xsi:type="dcterms:W3CDTF">2026-01-16T06:51:00Z</dcterms:modified>
</cp:coreProperties>
</file>