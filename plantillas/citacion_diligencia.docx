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2D18D" w14:textId="77777777" w:rsidR="000C3F59" w:rsidRDefault="000C3F59" w:rsidP="0062119F">
      <w:pPr>
        <w:jc w:val="center"/>
        <w:rPr>
          <w:rFonts w:ascii="Arial" w:hAnsi="Arial" w:cs="Arial"/>
          <w:b/>
          <w:bCs/>
          <w:u w:val="single"/>
        </w:rPr>
      </w:pPr>
    </w:p>
    <w:p w14:paraId="2FA4A956" w14:textId="77777777" w:rsidR="00F7235F" w:rsidRDefault="00F7235F" w:rsidP="0062119F">
      <w:pPr>
        <w:jc w:val="center"/>
        <w:rPr>
          <w:rFonts w:ascii="Arial" w:hAnsi="Arial" w:cs="Arial"/>
          <w:b/>
          <w:bCs/>
          <w:sz w:val="26"/>
          <w:szCs w:val="26"/>
          <w:u w:val="single"/>
        </w:rPr>
      </w:pPr>
    </w:p>
    <w:p w14:paraId="05167BD0" w14:textId="111D647C" w:rsidR="0062119F" w:rsidRPr="00F7235F" w:rsidRDefault="0062119F" w:rsidP="0062119F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F7235F">
        <w:rPr>
          <w:rFonts w:ascii="Arial" w:hAnsi="Arial" w:cs="Arial"/>
          <w:b/>
          <w:bCs/>
          <w:sz w:val="28"/>
          <w:szCs w:val="28"/>
          <w:u w:val="single"/>
        </w:rPr>
        <w:t>POLICÍA NACIONAL DEL PERÚ</w:t>
      </w:r>
    </w:p>
    <w:p w14:paraId="4A989DEC" w14:textId="77777777" w:rsidR="0062119F" w:rsidRPr="00F7235F" w:rsidRDefault="0062119F" w:rsidP="0062119F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F7235F">
        <w:rPr>
          <w:rFonts w:ascii="Arial" w:hAnsi="Arial" w:cs="Arial"/>
          <w:b/>
          <w:bCs/>
          <w:sz w:val="28"/>
          <w:szCs w:val="28"/>
          <w:u w:val="single"/>
        </w:rPr>
        <w:t>UNIDAD DE INVESTIGACIÓN DE ACCIDENTES DE TRANSITO</w:t>
      </w:r>
    </w:p>
    <w:p w14:paraId="5BEF4BE3" w14:textId="77777777" w:rsidR="0062119F" w:rsidRPr="000C3F59" w:rsidRDefault="0062119F" w:rsidP="0062119F">
      <w:pPr>
        <w:tabs>
          <w:tab w:val="left" w:pos="3480"/>
          <w:tab w:val="left" w:pos="3960"/>
        </w:tabs>
        <w:ind w:left="1416"/>
        <w:rPr>
          <w:rFonts w:ascii="Arial" w:hAnsi="Arial" w:cs="Arial"/>
          <w:b/>
          <w:bCs/>
          <w:sz w:val="26"/>
          <w:szCs w:val="26"/>
        </w:rPr>
      </w:pPr>
      <w:r w:rsidRPr="000C3F59">
        <w:rPr>
          <w:rFonts w:ascii="Arial" w:hAnsi="Arial" w:cs="Arial"/>
          <w:b/>
          <w:bCs/>
          <w:sz w:val="26"/>
          <w:szCs w:val="26"/>
        </w:rPr>
        <w:t xml:space="preserve">    </w:t>
      </w:r>
      <w:r w:rsidRPr="000C3F59">
        <w:rPr>
          <w:rFonts w:ascii="Arial" w:hAnsi="Arial" w:cs="Arial"/>
          <w:b/>
          <w:bCs/>
          <w:sz w:val="26"/>
          <w:szCs w:val="26"/>
        </w:rPr>
        <w:tab/>
      </w:r>
    </w:p>
    <w:p w14:paraId="063F258D" w14:textId="77777777" w:rsidR="0062119F" w:rsidRPr="000C3F59" w:rsidRDefault="0062119F" w:rsidP="0062119F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0C3F59">
        <w:rPr>
          <w:rFonts w:ascii="Arial" w:hAnsi="Arial" w:cs="Arial"/>
          <w:b/>
          <w:bCs/>
          <w:sz w:val="28"/>
          <w:szCs w:val="28"/>
          <w:u w:val="single"/>
        </w:rPr>
        <w:t>CITACIÓN</w:t>
      </w:r>
    </w:p>
    <w:p w14:paraId="3F903CC8" w14:textId="77777777" w:rsidR="0062119F" w:rsidRPr="000C3F59" w:rsidRDefault="0062119F" w:rsidP="0062119F">
      <w:pPr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296"/>
        <w:gridCol w:w="2148"/>
        <w:gridCol w:w="992"/>
        <w:gridCol w:w="298"/>
        <w:gridCol w:w="4392"/>
      </w:tblGrid>
      <w:tr w:rsidR="0062119F" w:rsidRPr="000C3F59" w14:paraId="54441E00" w14:textId="77777777" w:rsidTr="00022B55">
        <w:trPr>
          <w:trHeight w:val="311"/>
        </w:trPr>
        <w:tc>
          <w:tcPr>
            <w:tcW w:w="1384" w:type="dxa"/>
            <w:vAlign w:val="center"/>
          </w:tcPr>
          <w:p w14:paraId="1B78A517" w14:textId="77777777" w:rsidR="0062119F" w:rsidRPr="000C3F59" w:rsidRDefault="0062119F" w:rsidP="00874974">
            <w:pPr>
              <w:pStyle w:val="Textoindependiente2"/>
              <w:widowControl w:val="0"/>
              <w:tabs>
                <w:tab w:val="left" w:pos="1440"/>
              </w:tabs>
              <w:spacing w:before="100" w:beforeAutospacing="1" w:after="100" w:afterAutospacing="1" w:line="240" w:lineRule="auto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 w:rsidRPr="000C3F59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Sr. (a)</w:t>
            </w:r>
          </w:p>
        </w:tc>
        <w:tc>
          <w:tcPr>
            <w:tcW w:w="296" w:type="dxa"/>
            <w:vAlign w:val="center"/>
          </w:tcPr>
          <w:p w14:paraId="7E62346D" w14:textId="77777777" w:rsidR="0062119F" w:rsidRPr="000C3F59" w:rsidRDefault="0062119F" w:rsidP="00874974">
            <w:pPr>
              <w:pStyle w:val="Textoindependiente2"/>
              <w:widowControl w:val="0"/>
              <w:tabs>
                <w:tab w:val="left" w:pos="1440"/>
              </w:tabs>
              <w:spacing w:before="100" w:beforeAutospacing="1" w:after="100" w:afterAutospacing="1" w:line="240" w:lineRule="auto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 w:rsidRPr="000C3F59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:</w:t>
            </w:r>
          </w:p>
        </w:tc>
        <w:tc>
          <w:tcPr>
            <w:tcW w:w="7830" w:type="dxa"/>
            <w:gridSpan w:val="4"/>
            <w:tcMar>
              <w:left w:w="0" w:type="dxa"/>
              <w:right w:w="0" w:type="dxa"/>
            </w:tcMar>
            <w:vAlign w:val="center"/>
          </w:tcPr>
          <w:p w14:paraId="188227F8" w14:textId="1B65E2D7" w:rsidR="0062119F" w:rsidRPr="000C3F59" w:rsidRDefault="007041E6" w:rsidP="00874974">
            <w:pPr>
              <w:pStyle w:val="Textoindependiente2"/>
              <w:widowControl w:val="0"/>
              <w:tabs>
                <w:tab w:val="left" w:pos="1440"/>
              </w:tabs>
              <w:spacing w:before="100" w:beforeAutospacing="1" w:after="100" w:afterAutospacing="1" w:line="240" w:lineRule="auto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${</w:t>
            </w:r>
            <w:proofErr w:type="spellStart"/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persona_nombres</w:t>
            </w:r>
            <w:proofErr w:type="spellEnd"/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}</w:t>
            </w:r>
            <w:r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 xml:space="preserve"> </w:t>
            </w:r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${</w:t>
            </w:r>
            <w:proofErr w:type="spellStart"/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persona_apellidos</w:t>
            </w:r>
            <w:proofErr w:type="spellEnd"/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}</w:t>
            </w:r>
            <w:r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 xml:space="preserve"> (</w:t>
            </w:r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${</w:t>
            </w:r>
            <w:proofErr w:type="spellStart"/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persona_edad</w:t>
            </w:r>
            <w:proofErr w:type="spellEnd"/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}</w:t>
            </w:r>
            <w:r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)</w:t>
            </w:r>
          </w:p>
        </w:tc>
      </w:tr>
      <w:tr w:rsidR="0062119F" w:rsidRPr="000C3F59" w14:paraId="3E42A76D" w14:textId="77777777" w:rsidTr="00022B55">
        <w:trPr>
          <w:trHeight w:val="428"/>
        </w:trPr>
        <w:tc>
          <w:tcPr>
            <w:tcW w:w="1384" w:type="dxa"/>
            <w:vAlign w:val="center"/>
          </w:tcPr>
          <w:p w14:paraId="543FB5B9" w14:textId="77777777" w:rsidR="0062119F" w:rsidRPr="000C3F59" w:rsidRDefault="0062119F" w:rsidP="00874974">
            <w:pPr>
              <w:pStyle w:val="Textoindependiente2"/>
              <w:widowControl w:val="0"/>
              <w:tabs>
                <w:tab w:val="left" w:pos="1440"/>
              </w:tabs>
              <w:spacing w:before="100" w:beforeAutospacing="1" w:after="100" w:afterAutospacing="1" w:line="240" w:lineRule="auto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 w:rsidRPr="000C3F59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Domicilio</w:t>
            </w:r>
          </w:p>
        </w:tc>
        <w:tc>
          <w:tcPr>
            <w:tcW w:w="296" w:type="dxa"/>
            <w:vAlign w:val="center"/>
          </w:tcPr>
          <w:p w14:paraId="2B2B5E3D" w14:textId="77777777" w:rsidR="0062119F" w:rsidRPr="000C3F59" w:rsidRDefault="0062119F" w:rsidP="00874974">
            <w:pPr>
              <w:pStyle w:val="Textoindependiente2"/>
              <w:widowControl w:val="0"/>
              <w:tabs>
                <w:tab w:val="left" w:pos="1440"/>
              </w:tabs>
              <w:spacing w:before="100" w:beforeAutospacing="1" w:after="100" w:afterAutospacing="1" w:line="240" w:lineRule="auto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 w:rsidRPr="000C3F59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:</w:t>
            </w:r>
          </w:p>
        </w:tc>
        <w:tc>
          <w:tcPr>
            <w:tcW w:w="7830" w:type="dxa"/>
            <w:gridSpan w:val="4"/>
            <w:tcMar>
              <w:left w:w="0" w:type="dxa"/>
              <w:right w:w="0" w:type="dxa"/>
            </w:tcMar>
            <w:vAlign w:val="center"/>
          </w:tcPr>
          <w:p w14:paraId="39CB1072" w14:textId="3F349ECC" w:rsidR="0062119F" w:rsidRPr="000C3F59" w:rsidRDefault="007041E6" w:rsidP="00874974">
            <w:pPr>
              <w:pStyle w:val="Textoindependiente2"/>
              <w:widowControl w:val="0"/>
              <w:tabs>
                <w:tab w:val="left" w:pos="1440"/>
              </w:tabs>
              <w:spacing w:before="100" w:beforeAutospacing="1" w:after="100" w:afterAutospacing="1" w:line="240" w:lineRule="auto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${</w:t>
            </w:r>
            <w:proofErr w:type="spellStart"/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persona_domicilio</w:t>
            </w:r>
            <w:proofErr w:type="spellEnd"/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}</w:t>
            </w:r>
          </w:p>
        </w:tc>
      </w:tr>
      <w:tr w:rsidR="00022B55" w:rsidRPr="000C3F59" w14:paraId="610EBF98" w14:textId="77777777" w:rsidTr="00022B55">
        <w:trPr>
          <w:trHeight w:val="428"/>
        </w:trPr>
        <w:tc>
          <w:tcPr>
            <w:tcW w:w="1384" w:type="dxa"/>
            <w:vAlign w:val="center"/>
          </w:tcPr>
          <w:p w14:paraId="1E1DDB6A" w14:textId="77777777" w:rsidR="00022B55" w:rsidRPr="000C3F59" w:rsidRDefault="00022B55" w:rsidP="00874974">
            <w:pPr>
              <w:pStyle w:val="Textoindependiente2"/>
              <w:widowControl w:val="0"/>
              <w:tabs>
                <w:tab w:val="left" w:pos="1440"/>
              </w:tabs>
              <w:spacing w:before="100" w:beforeAutospacing="1" w:after="100" w:afterAutospacing="1" w:line="240" w:lineRule="auto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 w:rsidRPr="000C3F59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Celular</w:t>
            </w:r>
          </w:p>
        </w:tc>
        <w:tc>
          <w:tcPr>
            <w:tcW w:w="296" w:type="dxa"/>
            <w:vAlign w:val="center"/>
          </w:tcPr>
          <w:p w14:paraId="7A772AAD" w14:textId="77777777" w:rsidR="00022B55" w:rsidRPr="000C3F59" w:rsidRDefault="00022B55" w:rsidP="00874974">
            <w:pPr>
              <w:pStyle w:val="Textoindependiente2"/>
              <w:widowControl w:val="0"/>
              <w:tabs>
                <w:tab w:val="left" w:pos="1440"/>
              </w:tabs>
              <w:spacing w:before="100" w:beforeAutospacing="1" w:after="100" w:afterAutospacing="1" w:line="240" w:lineRule="auto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 w:rsidRPr="000C3F59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:</w:t>
            </w:r>
          </w:p>
        </w:tc>
        <w:tc>
          <w:tcPr>
            <w:tcW w:w="2148" w:type="dxa"/>
            <w:tcMar>
              <w:left w:w="0" w:type="dxa"/>
              <w:right w:w="0" w:type="dxa"/>
            </w:tcMar>
            <w:vAlign w:val="center"/>
          </w:tcPr>
          <w:p w14:paraId="48AD1F64" w14:textId="3E2B16C0" w:rsidR="00022B55" w:rsidRPr="000C3F59" w:rsidRDefault="007041E6" w:rsidP="00874974">
            <w:pPr>
              <w:pStyle w:val="Textoindependiente2"/>
              <w:widowControl w:val="0"/>
              <w:tabs>
                <w:tab w:val="left" w:pos="1440"/>
              </w:tabs>
              <w:spacing w:before="100" w:beforeAutospacing="1" w:after="100" w:afterAutospacing="1" w:line="240" w:lineRule="auto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${</w:t>
            </w:r>
            <w:proofErr w:type="spellStart"/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persona_celular</w:t>
            </w:r>
            <w:proofErr w:type="spellEnd"/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}</w:t>
            </w:r>
          </w:p>
        </w:tc>
        <w:tc>
          <w:tcPr>
            <w:tcW w:w="992" w:type="dxa"/>
            <w:vAlign w:val="center"/>
          </w:tcPr>
          <w:p w14:paraId="349A1293" w14:textId="77777777" w:rsidR="00022B55" w:rsidRPr="000C3F59" w:rsidRDefault="00022B55" w:rsidP="00874974">
            <w:pPr>
              <w:pStyle w:val="Textoindependiente2"/>
              <w:widowControl w:val="0"/>
              <w:tabs>
                <w:tab w:val="left" w:pos="1440"/>
              </w:tabs>
              <w:spacing w:before="100" w:beforeAutospacing="1" w:after="100" w:afterAutospacing="1" w:line="240" w:lineRule="auto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 w:rsidRPr="000C3F59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E-mail</w:t>
            </w:r>
          </w:p>
        </w:tc>
        <w:tc>
          <w:tcPr>
            <w:tcW w:w="298" w:type="dxa"/>
            <w:vAlign w:val="center"/>
          </w:tcPr>
          <w:p w14:paraId="15C763AD" w14:textId="77777777" w:rsidR="00022B55" w:rsidRPr="000C3F59" w:rsidRDefault="00022B55" w:rsidP="00874974">
            <w:pPr>
              <w:pStyle w:val="Textoindependiente2"/>
              <w:widowControl w:val="0"/>
              <w:tabs>
                <w:tab w:val="left" w:pos="1440"/>
              </w:tabs>
              <w:spacing w:before="100" w:beforeAutospacing="1" w:after="100" w:afterAutospacing="1" w:line="240" w:lineRule="auto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 w:rsidRPr="000C3F59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:</w:t>
            </w:r>
          </w:p>
        </w:tc>
        <w:tc>
          <w:tcPr>
            <w:tcW w:w="4392" w:type="dxa"/>
            <w:vAlign w:val="center"/>
          </w:tcPr>
          <w:p w14:paraId="1D47A842" w14:textId="6955B5BB" w:rsidR="00022B55" w:rsidRPr="000C3F59" w:rsidRDefault="007041E6" w:rsidP="00874974">
            <w:pPr>
              <w:pStyle w:val="Textoindependiente2"/>
              <w:widowControl w:val="0"/>
              <w:tabs>
                <w:tab w:val="left" w:pos="1440"/>
              </w:tabs>
              <w:spacing w:before="100" w:beforeAutospacing="1" w:after="100" w:afterAutospacing="1" w:line="240" w:lineRule="auto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${</w:t>
            </w:r>
            <w:proofErr w:type="spellStart"/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persona_email</w:t>
            </w:r>
            <w:proofErr w:type="spellEnd"/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}</w:t>
            </w:r>
          </w:p>
        </w:tc>
      </w:tr>
    </w:tbl>
    <w:p w14:paraId="0DD91F56" w14:textId="4E0D2DDF" w:rsidR="00F54A4B" w:rsidRPr="000C3F59" w:rsidRDefault="0062119F" w:rsidP="0062119F">
      <w:pPr>
        <w:pStyle w:val="Textoindependiente2"/>
        <w:widowControl w:val="0"/>
        <w:tabs>
          <w:tab w:val="left" w:pos="0"/>
        </w:tabs>
        <w:spacing w:before="120" w:line="240" w:lineRule="auto"/>
        <w:contextualSpacing/>
        <w:jc w:val="both"/>
        <w:rPr>
          <w:rFonts w:ascii="Arial" w:hAnsi="Arial" w:cs="Arial"/>
          <w:sz w:val="22"/>
          <w:szCs w:val="22"/>
          <w:lang w:val="es-PE"/>
        </w:rPr>
      </w:pPr>
      <w:r w:rsidRPr="000C3F59">
        <w:rPr>
          <w:rFonts w:ascii="Arial" w:hAnsi="Arial" w:cs="Arial"/>
          <w:sz w:val="22"/>
          <w:szCs w:val="22"/>
          <w:lang w:val="es-PE"/>
        </w:rPr>
        <w:t>---</w:t>
      </w:r>
      <w:r w:rsidRPr="000C3F59">
        <w:rPr>
          <w:rFonts w:ascii="Arial" w:hAnsi="Arial" w:cs="Arial"/>
          <w:sz w:val="22"/>
          <w:szCs w:val="22"/>
        </w:rPr>
        <w:t xml:space="preserve">Conste por el presente documento se le </w:t>
      </w:r>
      <w:r w:rsidRPr="000C3F59">
        <w:rPr>
          <w:rFonts w:ascii="Arial" w:hAnsi="Arial" w:cs="Arial"/>
          <w:sz w:val="22"/>
          <w:szCs w:val="22"/>
          <w:lang w:val="es-PE"/>
        </w:rPr>
        <w:t>cita a Ud., con la finalidad de participar</w:t>
      </w:r>
      <w:r w:rsidR="005132D4" w:rsidRPr="000C3F59">
        <w:rPr>
          <w:rFonts w:ascii="Arial" w:hAnsi="Arial" w:cs="Arial"/>
          <w:sz w:val="22"/>
          <w:szCs w:val="22"/>
          <w:lang w:val="es-PE"/>
        </w:rPr>
        <w:t xml:space="preserve"> en calidad de</w:t>
      </w:r>
      <w:r w:rsidR="007041E6">
        <w:rPr>
          <w:rFonts w:ascii="Arial" w:hAnsi="Arial" w:cs="Arial"/>
          <w:sz w:val="22"/>
          <w:szCs w:val="22"/>
          <w:lang w:val="es-PE"/>
        </w:rPr>
        <w:t xml:space="preserve"> “</w:t>
      </w:r>
      <w:r w:rsidR="007041E6" w:rsidRPr="007041E6">
        <w:rPr>
          <w:rFonts w:ascii="Arial" w:hAnsi="Arial" w:cs="Arial"/>
          <w:sz w:val="22"/>
          <w:szCs w:val="22"/>
          <w:lang w:val="es-PE"/>
        </w:rPr>
        <w:t>${cit_en_calidad}</w:t>
      </w:r>
      <w:r w:rsidR="007041E6">
        <w:rPr>
          <w:rFonts w:ascii="Arial" w:hAnsi="Arial" w:cs="Arial"/>
          <w:sz w:val="22"/>
          <w:szCs w:val="22"/>
          <w:lang w:val="es-PE"/>
        </w:rPr>
        <w:t>”</w:t>
      </w:r>
      <w:r w:rsidRPr="000C3F59">
        <w:rPr>
          <w:rFonts w:ascii="Arial" w:hAnsi="Arial" w:cs="Arial"/>
          <w:sz w:val="22"/>
          <w:szCs w:val="22"/>
          <w:lang w:val="es-PE"/>
        </w:rPr>
        <w:t xml:space="preserve">en la diligencia </w:t>
      </w:r>
      <w:r w:rsidR="00CC3EA2" w:rsidRPr="000C3F59">
        <w:rPr>
          <w:rFonts w:ascii="Arial" w:hAnsi="Arial" w:cs="Arial"/>
          <w:sz w:val="22"/>
          <w:szCs w:val="22"/>
          <w:lang w:val="es-PE"/>
        </w:rPr>
        <w:t>a merito</w:t>
      </w:r>
      <w:r w:rsidRPr="000C3F59">
        <w:rPr>
          <w:rFonts w:ascii="Arial" w:hAnsi="Arial" w:cs="Arial"/>
          <w:sz w:val="22"/>
          <w:szCs w:val="22"/>
          <w:lang w:val="es-PE"/>
        </w:rPr>
        <w:t xml:space="preserve"> </w:t>
      </w:r>
      <w:r w:rsidR="00CC3EA2" w:rsidRPr="000C3F59">
        <w:rPr>
          <w:rFonts w:ascii="Arial" w:hAnsi="Arial" w:cs="Arial"/>
          <w:sz w:val="22"/>
          <w:szCs w:val="22"/>
          <w:lang w:val="es-PE"/>
        </w:rPr>
        <w:t>de</w:t>
      </w:r>
      <w:r w:rsidR="0017292B" w:rsidRPr="000C3F59">
        <w:rPr>
          <w:rFonts w:ascii="Arial" w:hAnsi="Arial" w:cs="Arial"/>
          <w:sz w:val="22"/>
          <w:szCs w:val="22"/>
          <w:lang w:val="es-PE"/>
        </w:rPr>
        <w:t xml:space="preserve"> la investigación por el Presunto Delito Contra La Vida, el Cuerpo y la Salud-Homicidio Culposo a consecuencia de accidente de </w:t>
      </w:r>
      <w:r w:rsidR="005F608D" w:rsidRPr="000C3F59">
        <w:rPr>
          <w:rFonts w:ascii="Arial" w:hAnsi="Arial" w:cs="Arial"/>
          <w:sz w:val="22"/>
          <w:szCs w:val="22"/>
          <w:lang w:val="es-PE"/>
        </w:rPr>
        <w:t>tránsito</w:t>
      </w:r>
      <w:r w:rsidR="0017292B" w:rsidRPr="000C3F59">
        <w:rPr>
          <w:rFonts w:ascii="Arial" w:hAnsi="Arial" w:cs="Arial"/>
          <w:sz w:val="22"/>
          <w:szCs w:val="22"/>
          <w:lang w:val="es-PE"/>
        </w:rPr>
        <w:t>-</w:t>
      </w:r>
      <w:r w:rsidR="006C538A" w:rsidRPr="006C538A">
        <w:rPr>
          <w:rFonts w:ascii="Arial" w:hAnsi="Arial" w:cs="Arial"/>
          <w:sz w:val="22"/>
          <w:szCs w:val="22"/>
          <w:lang w:val="es-PE"/>
        </w:rPr>
        <w:t>${accidente_modalidad}</w:t>
      </w:r>
      <w:r w:rsidR="00F54A4B" w:rsidRPr="000C3F59">
        <w:rPr>
          <w:rFonts w:ascii="Arial" w:hAnsi="Arial" w:cs="Arial"/>
          <w:sz w:val="22"/>
          <w:szCs w:val="22"/>
          <w:lang w:val="es-PE"/>
        </w:rPr>
        <w:t>, conforme se detalla a continuación:</w:t>
      </w:r>
    </w:p>
    <w:p w14:paraId="5D93D60C" w14:textId="77777777" w:rsidR="00F54A4B" w:rsidRPr="000C3F59" w:rsidRDefault="00F54A4B" w:rsidP="0062119F">
      <w:pPr>
        <w:pStyle w:val="Textoindependiente2"/>
        <w:widowControl w:val="0"/>
        <w:tabs>
          <w:tab w:val="left" w:pos="0"/>
        </w:tabs>
        <w:spacing w:before="120" w:line="240" w:lineRule="auto"/>
        <w:contextualSpacing/>
        <w:jc w:val="both"/>
        <w:rPr>
          <w:rFonts w:ascii="Arial" w:hAnsi="Arial" w:cs="Arial"/>
          <w:sz w:val="22"/>
          <w:szCs w:val="22"/>
          <w:lang w:val="es-PE"/>
        </w:rPr>
      </w:pPr>
    </w:p>
    <w:tbl>
      <w:tblPr>
        <w:tblStyle w:val="Tablaconcuadrcula"/>
        <w:tblW w:w="9869" w:type="dxa"/>
        <w:tblLook w:val="04A0" w:firstRow="1" w:lastRow="0" w:firstColumn="1" w:lastColumn="0" w:noHBand="0" w:noVBand="1"/>
      </w:tblPr>
      <w:tblGrid>
        <w:gridCol w:w="3193"/>
        <w:gridCol w:w="283"/>
        <w:gridCol w:w="6393"/>
      </w:tblGrid>
      <w:tr w:rsidR="00F54A4B" w:rsidRPr="000C3F59" w14:paraId="637511B3" w14:textId="77777777" w:rsidTr="0017292B">
        <w:tc>
          <w:tcPr>
            <w:tcW w:w="9869" w:type="dxa"/>
            <w:gridSpan w:val="3"/>
            <w:vAlign w:val="center"/>
          </w:tcPr>
          <w:p w14:paraId="0B875FDB" w14:textId="77777777" w:rsidR="00F54A4B" w:rsidRPr="000C3F59" w:rsidRDefault="00CC3EA2" w:rsidP="0062119F">
            <w:pPr>
              <w:pStyle w:val="Textoindependiente2"/>
              <w:widowControl w:val="0"/>
              <w:tabs>
                <w:tab w:val="left" w:pos="0"/>
              </w:tabs>
              <w:spacing w:before="120" w:line="240" w:lineRule="auto"/>
              <w:contextualSpacing/>
              <w:jc w:val="both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s-PE"/>
              </w:rPr>
            </w:pPr>
            <w:r w:rsidRPr="000C3F59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s-PE"/>
              </w:rPr>
              <w:t>DATOS DEL ACCIDENTE</w:t>
            </w:r>
          </w:p>
        </w:tc>
      </w:tr>
      <w:tr w:rsidR="003B2CE4" w:rsidRPr="000C3F59" w14:paraId="1DC803A6" w14:textId="77777777" w:rsidTr="00556FE4">
        <w:trPr>
          <w:trHeight w:val="221"/>
        </w:trPr>
        <w:tc>
          <w:tcPr>
            <w:tcW w:w="3193" w:type="dxa"/>
            <w:vAlign w:val="center"/>
          </w:tcPr>
          <w:p w14:paraId="1D34E243" w14:textId="77777777" w:rsidR="003B2CE4" w:rsidRPr="000C3F59" w:rsidRDefault="003B2CE4" w:rsidP="0017292B">
            <w:pPr>
              <w:pStyle w:val="Textoindependiente2"/>
              <w:widowControl w:val="0"/>
              <w:tabs>
                <w:tab w:val="left" w:pos="0"/>
              </w:tabs>
              <w:spacing w:before="120" w:line="240" w:lineRule="auto"/>
              <w:contextualSpacing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0C3F59">
              <w:rPr>
                <w:rFonts w:ascii="Arial" w:hAnsi="Arial" w:cs="Arial"/>
                <w:sz w:val="22"/>
                <w:szCs w:val="22"/>
                <w:lang w:val="es-PE"/>
              </w:rPr>
              <w:t>Motivo</w:t>
            </w:r>
          </w:p>
        </w:tc>
        <w:tc>
          <w:tcPr>
            <w:tcW w:w="283" w:type="dxa"/>
            <w:vAlign w:val="center"/>
          </w:tcPr>
          <w:p w14:paraId="10D8DCD7" w14:textId="77777777" w:rsidR="003B2CE4" w:rsidRPr="000C3F59" w:rsidRDefault="003B2CE4" w:rsidP="0017292B">
            <w:pPr>
              <w:pStyle w:val="Textoindependiente2"/>
              <w:widowControl w:val="0"/>
              <w:tabs>
                <w:tab w:val="left" w:pos="0"/>
              </w:tabs>
              <w:spacing w:before="120" w:line="240" w:lineRule="auto"/>
              <w:contextualSpacing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0C3F59">
              <w:rPr>
                <w:rFonts w:ascii="Arial" w:hAnsi="Arial" w:cs="Arial"/>
                <w:sz w:val="22"/>
                <w:szCs w:val="22"/>
                <w:lang w:val="es-PE"/>
              </w:rPr>
              <w:t>:</w:t>
            </w:r>
          </w:p>
        </w:tc>
        <w:tc>
          <w:tcPr>
            <w:tcW w:w="6393" w:type="dxa"/>
            <w:vAlign w:val="center"/>
          </w:tcPr>
          <w:p w14:paraId="6A9CD5EE" w14:textId="330E80AC" w:rsidR="003B2CE4" w:rsidRPr="000C3F59" w:rsidRDefault="006C538A" w:rsidP="0017292B">
            <w:pPr>
              <w:pStyle w:val="Textoindependiente2"/>
              <w:widowControl w:val="0"/>
              <w:tabs>
                <w:tab w:val="left" w:pos="0"/>
              </w:tabs>
              <w:spacing w:before="120" w:line="240" w:lineRule="auto"/>
              <w:contextualSpacing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6C538A">
              <w:rPr>
                <w:rFonts w:ascii="Arial" w:hAnsi="Arial" w:cs="Arial"/>
                <w:sz w:val="22"/>
                <w:szCs w:val="22"/>
                <w:lang w:val="es-PE"/>
              </w:rPr>
              <w:t>${accidente_modalidad}</w:t>
            </w:r>
          </w:p>
        </w:tc>
      </w:tr>
      <w:tr w:rsidR="00F54A4B" w:rsidRPr="000C3F59" w14:paraId="625D3601" w14:textId="77777777" w:rsidTr="00556FE4">
        <w:trPr>
          <w:trHeight w:val="221"/>
        </w:trPr>
        <w:tc>
          <w:tcPr>
            <w:tcW w:w="3193" w:type="dxa"/>
            <w:vAlign w:val="center"/>
          </w:tcPr>
          <w:p w14:paraId="1D40B845" w14:textId="77777777" w:rsidR="00F54A4B" w:rsidRPr="000C3F59" w:rsidRDefault="0017292B" w:rsidP="0017292B">
            <w:pPr>
              <w:pStyle w:val="Textoindependiente2"/>
              <w:widowControl w:val="0"/>
              <w:tabs>
                <w:tab w:val="left" w:pos="0"/>
              </w:tabs>
              <w:spacing w:before="120" w:line="240" w:lineRule="auto"/>
              <w:contextualSpacing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0C3F59">
              <w:rPr>
                <w:rFonts w:ascii="Arial" w:hAnsi="Arial" w:cs="Arial"/>
                <w:sz w:val="22"/>
                <w:szCs w:val="22"/>
                <w:lang w:val="es-PE"/>
              </w:rPr>
              <w:t>Lugar del accidente</w:t>
            </w:r>
          </w:p>
        </w:tc>
        <w:tc>
          <w:tcPr>
            <w:tcW w:w="283" w:type="dxa"/>
            <w:vAlign w:val="center"/>
          </w:tcPr>
          <w:p w14:paraId="56E9F50C" w14:textId="77777777" w:rsidR="00F54A4B" w:rsidRPr="000C3F59" w:rsidRDefault="0017292B" w:rsidP="0017292B">
            <w:pPr>
              <w:pStyle w:val="Textoindependiente2"/>
              <w:widowControl w:val="0"/>
              <w:tabs>
                <w:tab w:val="left" w:pos="0"/>
              </w:tabs>
              <w:spacing w:before="120" w:line="240" w:lineRule="auto"/>
              <w:contextualSpacing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0C3F59">
              <w:rPr>
                <w:rFonts w:ascii="Arial" w:hAnsi="Arial" w:cs="Arial"/>
                <w:sz w:val="22"/>
                <w:szCs w:val="22"/>
                <w:lang w:val="es-PE"/>
              </w:rPr>
              <w:t>:</w:t>
            </w:r>
          </w:p>
        </w:tc>
        <w:tc>
          <w:tcPr>
            <w:tcW w:w="6393" w:type="dxa"/>
            <w:vAlign w:val="center"/>
          </w:tcPr>
          <w:p w14:paraId="686AC039" w14:textId="4B470CC4" w:rsidR="00F54A4B" w:rsidRPr="000C3F59" w:rsidRDefault="006C538A" w:rsidP="0017292B">
            <w:pPr>
              <w:pStyle w:val="Textoindependiente2"/>
              <w:widowControl w:val="0"/>
              <w:tabs>
                <w:tab w:val="left" w:pos="0"/>
              </w:tabs>
              <w:spacing w:before="120" w:line="240" w:lineRule="auto"/>
              <w:contextualSpacing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6C538A">
              <w:rPr>
                <w:rFonts w:ascii="Arial" w:hAnsi="Arial" w:cs="Arial"/>
                <w:sz w:val="22"/>
                <w:szCs w:val="22"/>
                <w:lang w:val="es-PE"/>
              </w:rPr>
              <w:t>${accidente_lugar}</w:t>
            </w:r>
          </w:p>
        </w:tc>
      </w:tr>
      <w:tr w:rsidR="00F54A4B" w:rsidRPr="000C3F59" w14:paraId="67F77DF8" w14:textId="77777777" w:rsidTr="00556FE4">
        <w:tc>
          <w:tcPr>
            <w:tcW w:w="3193" w:type="dxa"/>
            <w:vAlign w:val="center"/>
          </w:tcPr>
          <w:p w14:paraId="2CEDA266" w14:textId="77777777" w:rsidR="00F54A4B" w:rsidRPr="000C3F59" w:rsidRDefault="00CC3EA2" w:rsidP="0062119F">
            <w:pPr>
              <w:pStyle w:val="Textoindependiente2"/>
              <w:widowControl w:val="0"/>
              <w:tabs>
                <w:tab w:val="left" w:pos="0"/>
              </w:tabs>
              <w:spacing w:before="12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0C3F59">
              <w:rPr>
                <w:rFonts w:ascii="Arial" w:hAnsi="Arial" w:cs="Arial"/>
                <w:sz w:val="22"/>
                <w:szCs w:val="22"/>
                <w:lang w:val="es-PE"/>
              </w:rPr>
              <w:t>Suscitado el</w:t>
            </w:r>
          </w:p>
        </w:tc>
        <w:tc>
          <w:tcPr>
            <w:tcW w:w="283" w:type="dxa"/>
            <w:vAlign w:val="center"/>
          </w:tcPr>
          <w:p w14:paraId="337BFB52" w14:textId="77777777" w:rsidR="00F54A4B" w:rsidRPr="000C3F59" w:rsidRDefault="0017292B" w:rsidP="0062119F">
            <w:pPr>
              <w:pStyle w:val="Textoindependiente2"/>
              <w:widowControl w:val="0"/>
              <w:tabs>
                <w:tab w:val="left" w:pos="0"/>
              </w:tabs>
              <w:spacing w:before="12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0C3F59">
              <w:rPr>
                <w:rFonts w:ascii="Arial" w:hAnsi="Arial" w:cs="Arial"/>
                <w:sz w:val="22"/>
                <w:szCs w:val="22"/>
                <w:lang w:val="es-PE"/>
              </w:rPr>
              <w:t>:</w:t>
            </w:r>
          </w:p>
        </w:tc>
        <w:tc>
          <w:tcPr>
            <w:tcW w:w="6393" w:type="dxa"/>
            <w:vAlign w:val="center"/>
          </w:tcPr>
          <w:p w14:paraId="36655194" w14:textId="4E03F4D0" w:rsidR="00F54A4B" w:rsidRPr="000C3F59" w:rsidRDefault="000A6AF7" w:rsidP="0062119F">
            <w:pPr>
              <w:pStyle w:val="Textoindependiente2"/>
              <w:widowControl w:val="0"/>
              <w:tabs>
                <w:tab w:val="left" w:pos="0"/>
              </w:tabs>
              <w:spacing w:before="12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0A6AF7">
              <w:rPr>
                <w:rFonts w:ascii="Arial" w:hAnsi="Arial" w:cs="Arial"/>
                <w:sz w:val="22"/>
                <w:szCs w:val="22"/>
                <w:lang w:val="es-ES_tradnl"/>
              </w:rPr>
              <w:t>${</w:t>
            </w:r>
            <w:proofErr w:type="spellStart"/>
            <w:r w:rsidRPr="000A6AF7">
              <w:rPr>
                <w:rFonts w:ascii="Arial" w:hAnsi="Arial" w:cs="Arial"/>
                <w:sz w:val="22"/>
                <w:szCs w:val="22"/>
                <w:lang w:val="es-ES_tradnl"/>
              </w:rPr>
              <w:t>accidente_fecha</w:t>
            </w:r>
            <w:proofErr w:type="spellEnd"/>
            <w:r w:rsidRPr="000A6AF7">
              <w:rPr>
                <w:rFonts w:ascii="Arial" w:hAnsi="Arial" w:cs="Arial"/>
                <w:sz w:val="22"/>
                <w:szCs w:val="22"/>
                <w:lang w:val="es-ES_tradnl"/>
              </w:rPr>
              <w:t>}</w:t>
            </w:r>
          </w:p>
        </w:tc>
      </w:tr>
      <w:tr w:rsidR="00F54A4B" w:rsidRPr="000C3F59" w14:paraId="36AE075E" w14:textId="77777777" w:rsidTr="00556FE4">
        <w:tc>
          <w:tcPr>
            <w:tcW w:w="3193" w:type="dxa"/>
            <w:vAlign w:val="center"/>
          </w:tcPr>
          <w:p w14:paraId="1CA87FD1" w14:textId="77777777" w:rsidR="00F54A4B" w:rsidRPr="000C3F59" w:rsidRDefault="00CC3EA2" w:rsidP="0062119F">
            <w:pPr>
              <w:pStyle w:val="Textoindependiente2"/>
              <w:widowControl w:val="0"/>
              <w:tabs>
                <w:tab w:val="left" w:pos="0"/>
              </w:tabs>
              <w:spacing w:before="12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0C3F59">
              <w:rPr>
                <w:rFonts w:ascii="Arial" w:hAnsi="Arial" w:cs="Arial"/>
                <w:sz w:val="22"/>
                <w:szCs w:val="22"/>
                <w:lang w:val="es-PE"/>
              </w:rPr>
              <w:t xml:space="preserve">A </w:t>
            </w:r>
            <w:r w:rsidR="0017292B" w:rsidRPr="000C3F59">
              <w:rPr>
                <w:rFonts w:ascii="Arial" w:hAnsi="Arial" w:cs="Arial"/>
                <w:sz w:val="22"/>
                <w:szCs w:val="22"/>
                <w:lang w:val="es-PE"/>
              </w:rPr>
              <w:t>Hora</w:t>
            </w:r>
            <w:r w:rsidRPr="000C3F59">
              <w:rPr>
                <w:rFonts w:ascii="Arial" w:hAnsi="Arial" w:cs="Arial"/>
                <w:sz w:val="22"/>
                <w:szCs w:val="22"/>
                <w:lang w:val="es-PE"/>
              </w:rPr>
              <w:t>s</w:t>
            </w:r>
          </w:p>
        </w:tc>
        <w:tc>
          <w:tcPr>
            <w:tcW w:w="283" w:type="dxa"/>
            <w:vAlign w:val="center"/>
          </w:tcPr>
          <w:p w14:paraId="073C3DE9" w14:textId="77777777" w:rsidR="00F54A4B" w:rsidRPr="000C3F59" w:rsidRDefault="0017292B" w:rsidP="0062119F">
            <w:pPr>
              <w:pStyle w:val="Textoindependiente2"/>
              <w:widowControl w:val="0"/>
              <w:tabs>
                <w:tab w:val="left" w:pos="0"/>
              </w:tabs>
              <w:spacing w:before="12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0C3F59">
              <w:rPr>
                <w:rFonts w:ascii="Arial" w:hAnsi="Arial" w:cs="Arial"/>
                <w:sz w:val="22"/>
                <w:szCs w:val="22"/>
                <w:lang w:val="es-PE"/>
              </w:rPr>
              <w:t>:</w:t>
            </w:r>
          </w:p>
        </w:tc>
        <w:tc>
          <w:tcPr>
            <w:tcW w:w="6393" w:type="dxa"/>
            <w:vAlign w:val="center"/>
          </w:tcPr>
          <w:p w14:paraId="2D1FC3FA" w14:textId="7635DF8A" w:rsidR="00F54A4B" w:rsidRPr="000C3F59" w:rsidRDefault="000A6AF7" w:rsidP="0062119F">
            <w:pPr>
              <w:pStyle w:val="Textoindependiente2"/>
              <w:widowControl w:val="0"/>
              <w:tabs>
                <w:tab w:val="left" w:pos="0"/>
              </w:tabs>
              <w:spacing w:before="12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0A6AF7">
              <w:rPr>
                <w:rFonts w:ascii="Arial" w:hAnsi="Arial" w:cs="Arial"/>
                <w:sz w:val="22"/>
                <w:szCs w:val="22"/>
                <w:lang w:val="es-PE"/>
              </w:rPr>
              <w:t xml:space="preserve">${accidente_hora} </w:t>
            </w:r>
            <w:r w:rsidR="00DB6FAC" w:rsidRPr="000C3F59">
              <w:rPr>
                <w:rFonts w:ascii="Arial" w:hAnsi="Arial" w:cs="Arial"/>
                <w:sz w:val="22"/>
                <w:szCs w:val="22"/>
                <w:lang w:val="es-PE"/>
              </w:rPr>
              <w:t>aprox.</w:t>
            </w:r>
          </w:p>
        </w:tc>
      </w:tr>
    </w:tbl>
    <w:p w14:paraId="4D5D67CE" w14:textId="77777777" w:rsidR="00F54A4B" w:rsidRPr="000C3F59" w:rsidRDefault="00F54A4B" w:rsidP="0062119F">
      <w:pPr>
        <w:pStyle w:val="Textoindependiente2"/>
        <w:widowControl w:val="0"/>
        <w:tabs>
          <w:tab w:val="left" w:pos="0"/>
        </w:tabs>
        <w:spacing w:before="120" w:line="240" w:lineRule="auto"/>
        <w:contextualSpacing/>
        <w:jc w:val="both"/>
        <w:rPr>
          <w:rFonts w:ascii="Arial" w:hAnsi="Arial" w:cs="Arial"/>
          <w:sz w:val="22"/>
          <w:szCs w:val="22"/>
          <w:lang w:val="es-PE"/>
        </w:rPr>
      </w:pPr>
    </w:p>
    <w:tbl>
      <w:tblPr>
        <w:tblStyle w:val="Tablaconcuadrcula"/>
        <w:tblW w:w="9869" w:type="dxa"/>
        <w:tblLook w:val="04A0" w:firstRow="1" w:lastRow="0" w:firstColumn="1" w:lastColumn="0" w:noHBand="0" w:noVBand="1"/>
      </w:tblPr>
      <w:tblGrid>
        <w:gridCol w:w="3193"/>
        <w:gridCol w:w="283"/>
        <w:gridCol w:w="6393"/>
      </w:tblGrid>
      <w:tr w:rsidR="0017292B" w:rsidRPr="000C3F59" w14:paraId="05600283" w14:textId="77777777" w:rsidTr="00874974">
        <w:tc>
          <w:tcPr>
            <w:tcW w:w="9869" w:type="dxa"/>
            <w:gridSpan w:val="3"/>
            <w:vAlign w:val="center"/>
          </w:tcPr>
          <w:p w14:paraId="13642EB1" w14:textId="77777777" w:rsidR="0017292B" w:rsidRPr="000C3F59" w:rsidRDefault="0017292B" w:rsidP="00874974">
            <w:pPr>
              <w:pStyle w:val="Textoindependiente2"/>
              <w:widowControl w:val="0"/>
              <w:tabs>
                <w:tab w:val="left" w:pos="0"/>
              </w:tabs>
              <w:spacing w:before="120" w:line="240" w:lineRule="auto"/>
              <w:contextualSpacing/>
              <w:jc w:val="both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s-PE"/>
              </w:rPr>
            </w:pPr>
            <w:r w:rsidRPr="000C3F59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s-PE"/>
              </w:rPr>
              <w:t>DILIGENCIA PROGRAMADA</w:t>
            </w:r>
            <w:r w:rsidR="003B2CE4" w:rsidRPr="000C3F59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s-PE"/>
              </w:rPr>
              <w:t xml:space="preserve"> PARA:</w:t>
            </w:r>
          </w:p>
        </w:tc>
      </w:tr>
      <w:tr w:rsidR="0017292B" w:rsidRPr="000C3F59" w14:paraId="1A92736A" w14:textId="77777777" w:rsidTr="00874974">
        <w:trPr>
          <w:trHeight w:val="221"/>
        </w:trPr>
        <w:tc>
          <w:tcPr>
            <w:tcW w:w="3193" w:type="dxa"/>
          </w:tcPr>
          <w:p w14:paraId="4F4D16A2" w14:textId="77777777" w:rsidR="0017292B" w:rsidRPr="000C3F59" w:rsidRDefault="0017292B" w:rsidP="00874974">
            <w:pPr>
              <w:pStyle w:val="Textoindependiente2"/>
              <w:widowControl w:val="0"/>
              <w:tabs>
                <w:tab w:val="left" w:pos="0"/>
              </w:tabs>
              <w:spacing w:before="120" w:line="240" w:lineRule="auto"/>
              <w:contextualSpacing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0C3F59">
              <w:rPr>
                <w:rFonts w:ascii="Arial" w:hAnsi="Arial" w:cs="Arial"/>
                <w:sz w:val="22"/>
                <w:szCs w:val="22"/>
                <w:lang w:val="es-PE"/>
              </w:rPr>
              <w:t>Motivo</w:t>
            </w:r>
          </w:p>
        </w:tc>
        <w:tc>
          <w:tcPr>
            <w:tcW w:w="283" w:type="dxa"/>
          </w:tcPr>
          <w:p w14:paraId="5B6A23C9" w14:textId="77777777" w:rsidR="0017292B" w:rsidRPr="000C3F59" w:rsidRDefault="0017292B" w:rsidP="00874974">
            <w:pPr>
              <w:pStyle w:val="Textoindependiente2"/>
              <w:widowControl w:val="0"/>
              <w:tabs>
                <w:tab w:val="left" w:pos="0"/>
              </w:tabs>
              <w:spacing w:before="120" w:line="240" w:lineRule="auto"/>
              <w:contextualSpacing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0C3F59">
              <w:rPr>
                <w:rFonts w:ascii="Arial" w:hAnsi="Arial" w:cs="Arial"/>
                <w:sz w:val="22"/>
                <w:szCs w:val="22"/>
                <w:lang w:val="es-PE"/>
              </w:rPr>
              <w:t>:</w:t>
            </w:r>
          </w:p>
        </w:tc>
        <w:tc>
          <w:tcPr>
            <w:tcW w:w="6393" w:type="dxa"/>
          </w:tcPr>
          <w:p w14:paraId="11EBB52E" w14:textId="58F6189C" w:rsidR="0017292B" w:rsidRPr="000C3F59" w:rsidRDefault="000A6AF7" w:rsidP="00424427">
            <w:pPr>
              <w:pStyle w:val="Textoindependiente2"/>
              <w:widowControl w:val="0"/>
              <w:tabs>
                <w:tab w:val="left" w:pos="0"/>
              </w:tabs>
              <w:spacing w:before="12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0A6AF7">
              <w:rPr>
                <w:rFonts w:ascii="Arial" w:hAnsi="Arial" w:cs="Arial"/>
                <w:sz w:val="22"/>
                <w:szCs w:val="22"/>
                <w:lang w:val="es-PE"/>
              </w:rPr>
              <w:t>${cit_motivo}</w:t>
            </w:r>
          </w:p>
        </w:tc>
      </w:tr>
      <w:tr w:rsidR="0017292B" w:rsidRPr="000C3F59" w14:paraId="019AC1FC" w14:textId="77777777" w:rsidTr="00874974">
        <w:trPr>
          <w:trHeight w:val="221"/>
        </w:trPr>
        <w:tc>
          <w:tcPr>
            <w:tcW w:w="3193" w:type="dxa"/>
          </w:tcPr>
          <w:p w14:paraId="7F626AD7" w14:textId="77777777" w:rsidR="0017292B" w:rsidRPr="000C3F59" w:rsidRDefault="0017292B" w:rsidP="00874974">
            <w:pPr>
              <w:pStyle w:val="Textoindependiente2"/>
              <w:widowControl w:val="0"/>
              <w:tabs>
                <w:tab w:val="left" w:pos="0"/>
              </w:tabs>
              <w:spacing w:before="120" w:line="240" w:lineRule="auto"/>
              <w:contextualSpacing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0C3F59">
              <w:rPr>
                <w:rFonts w:ascii="Arial" w:hAnsi="Arial" w:cs="Arial"/>
                <w:sz w:val="22"/>
                <w:szCs w:val="22"/>
                <w:lang w:val="es-PE"/>
              </w:rPr>
              <w:t xml:space="preserve">Lugar </w:t>
            </w:r>
          </w:p>
        </w:tc>
        <w:tc>
          <w:tcPr>
            <w:tcW w:w="283" w:type="dxa"/>
          </w:tcPr>
          <w:p w14:paraId="7DA9C94A" w14:textId="77777777" w:rsidR="0017292B" w:rsidRPr="000C3F59" w:rsidRDefault="0017292B" w:rsidP="00874974">
            <w:pPr>
              <w:pStyle w:val="Textoindependiente2"/>
              <w:widowControl w:val="0"/>
              <w:tabs>
                <w:tab w:val="left" w:pos="0"/>
              </w:tabs>
              <w:spacing w:before="120" w:line="240" w:lineRule="auto"/>
              <w:contextualSpacing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0C3F59">
              <w:rPr>
                <w:rFonts w:ascii="Arial" w:hAnsi="Arial" w:cs="Arial"/>
                <w:sz w:val="22"/>
                <w:szCs w:val="22"/>
                <w:lang w:val="es-PE"/>
              </w:rPr>
              <w:t>:</w:t>
            </w:r>
          </w:p>
        </w:tc>
        <w:tc>
          <w:tcPr>
            <w:tcW w:w="6393" w:type="dxa"/>
          </w:tcPr>
          <w:p w14:paraId="759C2094" w14:textId="736FEDCF" w:rsidR="0017292B" w:rsidRPr="000C3F59" w:rsidRDefault="000A6AF7" w:rsidP="00556FE4">
            <w:pPr>
              <w:pStyle w:val="Textoindependiente2"/>
              <w:widowControl w:val="0"/>
              <w:tabs>
                <w:tab w:val="left" w:pos="0"/>
              </w:tabs>
              <w:spacing w:before="12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0A6AF7">
              <w:rPr>
                <w:rFonts w:ascii="Arial" w:hAnsi="Arial" w:cs="Arial"/>
                <w:sz w:val="22"/>
                <w:szCs w:val="22"/>
                <w:lang w:val="es-PE"/>
              </w:rPr>
              <w:t>${cit_lugar}</w:t>
            </w:r>
          </w:p>
        </w:tc>
      </w:tr>
      <w:tr w:rsidR="0017292B" w:rsidRPr="000C3F59" w14:paraId="14142F98" w14:textId="77777777" w:rsidTr="00874974">
        <w:tc>
          <w:tcPr>
            <w:tcW w:w="3193" w:type="dxa"/>
            <w:vAlign w:val="center"/>
          </w:tcPr>
          <w:p w14:paraId="29108989" w14:textId="77777777" w:rsidR="0017292B" w:rsidRPr="000C3F59" w:rsidRDefault="0017292B" w:rsidP="00874974">
            <w:pPr>
              <w:pStyle w:val="Textoindependiente2"/>
              <w:widowControl w:val="0"/>
              <w:tabs>
                <w:tab w:val="left" w:pos="0"/>
              </w:tabs>
              <w:spacing w:before="12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0C3F59">
              <w:rPr>
                <w:rFonts w:ascii="Arial" w:hAnsi="Arial" w:cs="Arial"/>
                <w:sz w:val="22"/>
                <w:szCs w:val="22"/>
                <w:lang w:val="es-PE"/>
              </w:rPr>
              <w:t>Fecha</w:t>
            </w:r>
          </w:p>
        </w:tc>
        <w:tc>
          <w:tcPr>
            <w:tcW w:w="283" w:type="dxa"/>
            <w:vAlign w:val="center"/>
          </w:tcPr>
          <w:p w14:paraId="7A790DF4" w14:textId="77777777" w:rsidR="0017292B" w:rsidRPr="000C3F59" w:rsidRDefault="0017292B" w:rsidP="00874974">
            <w:pPr>
              <w:pStyle w:val="Textoindependiente2"/>
              <w:widowControl w:val="0"/>
              <w:tabs>
                <w:tab w:val="left" w:pos="0"/>
              </w:tabs>
              <w:spacing w:before="12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0C3F59">
              <w:rPr>
                <w:rFonts w:ascii="Arial" w:hAnsi="Arial" w:cs="Arial"/>
                <w:sz w:val="22"/>
                <w:szCs w:val="22"/>
                <w:lang w:val="es-PE"/>
              </w:rPr>
              <w:t>:</w:t>
            </w:r>
          </w:p>
        </w:tc>
        <w:tc>
          <w:tcPr>
            <w:tcW w:w="6393" w:type="dxa"/>
            <w:vAlign w:val="center"/>
          </w:tcPr>
          <w:p w14:paraId="11195666" w14:textId="514CC406" w:rsidR="0017292B" w:rsidRPr="000C3F59" w:rsidRDefault="000A6AF7" w:rsidP="00874974">
            <w:pPr>
              <w:pStyle w:val="Textoindependiente2"/>
              <w:widowControl w:val="0"/>
              <w:tabs>
                <w:tab w:val="left" w:pos="0"/>
              </w:tabs>
              <w:spacing w:before="120" w:line="240" w:lineRule="auto"/>
              <w:contextualSpacing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 w:rsidRPr="000A6AF7">
              <w:rPr>
                <w:rFonts w:ascii="Arial" w:hAnsi="Arial" w:cs="Arial"/>
                <w:b/>
                <w:bCs/>
                <w:sz w:val="28"/>
                <w:szCs w:val="28"/>
                <w:highlight w:val="yellow"/>
                <w:lang w:val="es-PE"/>
              </w:rPr>
              <w:t>${cit_fecha}</w:t>
            </w:r>
          </w:p>
        </w:tc>
      </w:tr>
      <w:tr w:rsidR="0017292B" w:rsidRPr="000C3F59" w14:paraId="35A9FC02" w14:textId="77777777" w:rsidTr="00874974">
        <w:tc>
          <w:tcPr>
            <w:tcW w:w="3193" w:type="dxa"/>
            <w:vAlign w:val="center"/>
          </w:tcPr>
          <w:p w14:paraId="657297F5" w14:textId="77777777" w:rsidR="0017292B" w:rsidRPr="000C3F59" w:rsidRDefault="0017292B" w:rsidP="00874974">
            <w:pPr>
              <w:pStyle w:val="Textoindependiente2"/>
              <w:widowControl w:val="0"/>
              <w:tabs>
                <w:tab w:val="left" w:pos="0"/>
              </w:tabs>
              <w:spacing w:before="12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0C3F59">
              <w:rPr>
                <w:rFonts w:ascii="Arial" w:hAnsi="Arial" w:cs="Arial"/>
                <w:sz w:val="22"/>
                <w:szCs w:val="22"/>
                <w:lang w:val="es-PE"/>
              </w:rPr>
              <w:t>Hora</w:t>
            </w:r>
          </w:p>
        </w:tc>
        <w:tc>
          <w:tcPr>
            <w:tcW w:w="283" w:type="dxa"/>
            <w:vAlign w:val="center"/>
          </w:tcPr>
          <w:p w14:paraId="783C859D" w14:textId="77777777" w:rsidR="0017292B" w:rsidRPr="000C3F59" w:rsidRDefault="0017292B" w:rsidP="00874974">
            <w:pPr>
              <w:pStyle w:val="Textoindependiente2"/>
              <w:widowControl w:val="0"/>
              <w:tabs>
                <w:tab w:val="left" w:pos="0"/>
              </w:tabs>
              <w:spacing w:before="12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0C3F59">
              <w:rPr>
                <w:rFonts w:ascii="Arial" w:hAnsi="Arial" w:cs="Arial"/>
                <w:sz w:val="22"/>
                <w:szCs w:val="22"/>
                <w:lang w:val="es-PE"/>
              </w:rPr>
              <w:t>:</w:t>
            </w:r>
          </w:p>
        </w:tc>
        <w:tc>
          <w:tcPr>
            <w:tcW w:w="6393" w:type="dxa"/>
            <w:vAlign w:val="center"/>
          </w:tcPr>
          <w:p w14:paraId="44DEE2A7" w14:textId="0F7B9C06" w:rsidR="0017292B" w:rsidRPr="000C3F59" w:rsidRDefault="000A6AF7" w:rsidP="00874974">
            <w:pPr>
              <w:pStyle w:val="Textoindependiente2"/>
              <w:widowControl w:val="0"/>
              <w:tabs>
                <w:tab w:val="left" w:pos="0"/>
              </w:tabs>
              <w:spacing w:before="120" w:line="240" w:lineRule="auto"/>
              <w:contextualSpacing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 w:rsidRPr="000A6AF7">
              <w:rPr>
                <w:rFonts w:ascii="Arial" w:hAnsi="Arial" w:cs="Arial"/>
                <w:b/>
                <w:bCs/>
                <w:sz w:val="28"/>
                <w:szCs w:val="28"/>
                <w:lang w:val="es-PE"/>
              </w:rPr>
              <w:t>${cit_hora}</w:t>
            </w:r>
          </w:p>
        </w:tc>
      </w:tr>
    </w:tbl>
    <w:p w14:paraId="55359C50" w14:textId="2E9A1E72" w:rsidR="0062119F" w:rsidRDefault="003B2CE4" w:rsidP="003B2CE4">
      <w:pPr>
        <w:pStyle w:val="Textoindependiente2"/>
        <w:widowControl w:val="0"/>
        <w:tabs>
          <w:tab w:val="left" w:pos="0"/>
        </w:tabs>
        <w:spacing w:before="120" w:line="240" w:lineRule="auto"/>
        <w:contextualSpacing/>
        <w:jc w:val="both"/>
        <w:rPr>
          <w:rFonts w:ascii="Arial" w:hAnsi="Arial" w:cs="Arial"/>
          <w:sz w:val="22"/>
          <w:szCs w:val="22"/>
          <w:lang w:val="es-ES"/>
        </w:rPr>
      </w:pPr>
      <w:r w:rsidRPr="000C3F59">
        <w:rPr>
          <w:rFonts w:ascii="Arial" w:hAnsi="Arial" w:cs="Arial"/>
          <w:sz w:val="22"/>
          <w:szCs w:val="22"/>
          <w:lang w:val="es-ES"/>
        </w:rPr>
        <w:t>---P</w:t>
      </w:r>
      <w:r w:rsidR="0062119F" w:rsidRPr="000C3F59">
        <w:rPr>
          <w:rFonts w:ascii="Arial" w:hAnsi="Arial" w:cs="Arial"/>
          <w:sz w:val="22"/>
          <w:szCs w:val="22"/>
          <w:lang w:val="es-ES"/>
        </w:rPr>
        <w:t xml:space="preserve">ara lo cual deberá concurrir con la presencia </w:t>
      </w:r>
      <w:r w:rsidR="0062119F" w:rsidRPr="000C3F59">
        <w:rPr>
          <w:rFonts w:ascii="Arial" w:hAnsi="Arial" w:cs="Arial"/>
          <w:b/>
          <w:bCs/>
          <w:sz w:val="22"/>
          <w:szCs w:val="22"/>
          <w:u w:val="single"/>
          <w:lang w:val="es-ES"/>
        </w:rPr>
        <w:t>O</w:t>
      </w:r>
      <w:r w:rsidRPr="000C3F59">
        <w:rPr>
          <w:rFonts w:ascii="Arial" w:hAnsi="Arial" w:cs="Arial"/>
          <w:b/>
          <w:bCs/>
          <w:sz w:val="22"/>
          <w:szCs w:val="22"/>
          <w:u w:val="single"/>
          <w:lang w:val="es-ES"/>
        </w:rPr>
        <w:t xml:space="preserve">BLIGATORIA </w:t>
      </w:r>
      <w:r w:rsidR="0062119F" w:rsidRPr="000C3F59">
        <w:rPr>
          <w:rFonts w:ascii="Arial" w:hAnsi="Arial" w:cs="Arial"/>
          <w:sz w:val="22"/>
          <w:szCs w:val="22"/>
          <w:lang w:val="es-ES"/>
        </w:rPr>
        <w:t>de su abogado defensor de su libre elección</w:t>
      </w:r>
      <w:r w:rsidR="0062119F" w:rsidRPr="000C3F59">
        <w:rPr>
          <w:rFonts w:ascii="Arial" w:hAnsi="Arial" w:cs="Arial"/>
          <w:bCs/>
          <w:sz w:val="22"/>
          <w:szCs w:val="22"/>
          <w:lang w:val="es-ES"/>
        </w:rPr>
        <w:t>;</w:t>
      </w:r>
      <w:r w:rsidR="0062119F" w:rsidRPr="000C3F59">
        <w:rPr>
          <w:rFonts w:ascii="Arial" w:hAnsi="Arial" w:cs="Arial"/>
          <w:sz w:val="22"/>
          <w:szCs w:val="22"/>
          <w:lang w:val="es-ES"/>
        </w:rPr>
        <w:t xml:space="preserve"> haciendo de su conocimiento que la presente diligencia ha sido dispuesta por </w:t>
      </w:r>
      <w:r w:rsidR="00497771">
        <w:rPr>
          <w:rFonts w:ascii="Arial" w:hAnsi="Arial" w:cs="Arial"/>
          <w:sz w:val="22"/>
          <w:szCs w:val="22"/>
          <w:lang w:val="es-ES"/>
        </w:rPr>
        <w:t xml:space="preserve">la </w:t>
      </w:r>
      <w:r w:rsidR="00497771" w:rsidRPr="00497771">
        <w:rPr>
          <w:rFonts w:ascii="Arial" w:hAnsi="Arial" w:cs="Arial"/>
          <w:sz w:val="22"/>
          <w:szCs w:val="22"/>
          <w:lang w:val="es-ES"/>
        </w:rPr>
        <w:t>${fiscalia_nombre}</w:t>
      </w:r>
      <w:r w:rsidR="0062119F" w:rsidRPr="000C3F59">
        <w:rPr>
          <w:rFonts w:ascii="Arial" w:hAnsi="Arial" w:cs="Arial"/>
          <w:sz w:val="22"/>
          <w:szCs w:val="22"/>
        </w:rPr>
        <w:t>.</w:t>
      </w:r>
      <w:r w:rsidRPr="000C3F59">
        <w:rPr>
          <w:rFonts w:ascii="Arial" w:hAnsi="Arial" w:cs="Arial"/>
          <w:sz w:val="22"/>
          <w:szCs w:val="22"/>
          <w:lang w:val="es-ES"/>
        </w:rPr>
        <w:t xml:space="preserve"> ------------------------</w:t>
      </w:r>
    </w:p>
    <w:p w14:paraId="04BA7CC3" w14:textId="2B586E6B" w:rsidR="0062119F" w:rsidRDefault="00B57807" w:rsidP="0062119F">
      <w:pPr>
        <w:pStyle w:val="Textoindependiente2"/>
        <w:widowControl w:val="0"/>
        <w:tabs>
          <w:tab w:val="left" w:pos="0"/>
        </w:tabs>
        <w:spacing w:before="100" w:beforeAutospacing="1" w:after="100" w:afterAutospacing="1" w:line="240" w:lineRule="auto"/>
        <w:jc w:val="right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8D25A1" wp14:editId="428715DB">
                <wp:simplePos x="0" y="0"/>
                <wp:positionH relativeFrom="column">
                  <wp:posOffset>4148455</wp:posOffset>
                </wp:positionH>
                <wp:positionV relativeFrom="paragraph">
                  <wp:posOffset>956310</wp:posOffset>
                </wp:positionV>
                <wp:extent cx="2266315" cy="869950"/>
                <wp:effectExtent l="0" t="0" r="0" b="6350"/>
                <wp:wrapNone/>
                <wp:docPr id="44911927" name="Cuadro de texto 1">
                  <a:extLst xmlns:a="http://schemas.openxmlformats.org/drawingml/2006/main">
                    <a:ext uri="{147F2762-F138-4A5C-976F-8EAC2B608ADB}">
                      <a16:predDERef xmlns:a16="http://schemas.microsoft.com/office/drawing/2014/main" pred="{FF73D199-599D-4D2A-B7E9-A1EB9C959DE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315" cy="869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F9D2DF" w14:textId="77777777" w:rsidR="00B57807" w:rsidRDefault="00B57807" w:rsidP="00B57807">
                            <w:pPr>
                              <w:jc w:val="center"/>
                              <w:textAlignment w:val="baseline"/>
                              <w:rPr>
                                <w:rFonts w:ascii="Courier" w:hAnsi="Courier"/>
                                <w:color w:val="000000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ourier" w:hAnsi="Courier"/>
                                <w:color w:val="000000"/>
                                <w:sz w:val="13"/>
                                <w:szCs w:val="13"/>
                              </w:rPr>
                              <w:t>_______________________________</w:t>
                            </w:r>
                          </w:p>
                          <w:p w14:paraId="671B74B3" w14:textId="77777777" w:rsidR="00B57807" w:rsidRPr="0043063A" w:rsidRDefault="00B57807" w:rsidP="00B57807">
                            <w:pPr>
                              <w:jc w:val="center"/>
                              <w:textAlignment w:val="baseline"/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43063A"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OA-337651</w:t>
                            </w:r>
                          </w:p>
                          <w:p w14:paraId="2358E001" w14:textId="77777777" w:rsidR="00B57807" w:rsidRDefault="00B57807" w:rsidP="00B57807">
                            <w:pPr>
                              <w:jc w:val="center"/>
                              <w:textAlignment w:val="baseline"/>
                              <w:rPr>
                                <w:rFonts w:ascii="Arial Narrow" w:eastAsia="Arial Unicode MS" w:hAnsi="Arial Narrow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eastAsia="Arial Unicode MS" w:hAnsi="Arial Narrow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Jose</w:t>
                            </w:r>
                            <w:proofErr w:type="spellEnd"/>
                            <w:r>
                              <w:rPr>
                                <w:rFonts w:ascii="Arial Narrow" w:eastAsia="Arial Unicode MS" w:hAnsi="Arial Narrow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 xml:space="preserve"> Antonio SUASNABAR VIDARTE</w:t>
                            </w:r>
                          </w:p>
                          <w:p w14:paraId="23964C33" w14:textId="77777777" w:rsidR="00B57807" w:rsidRPr="0043063A" w:rsidRDefault="00B57807" w:rsidP="00B57807">
                            <w:pPr>
                              <w:ind w:firstLine="144"/>
                              <w:jc w:val="center"/>
                              <w:textAlignment w:val="baseline"/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43063A"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COMANDANTE PNP</w:t>
                            </w:r>
                          </w:p>
                          <w:p w14:paraId="57F5FF17" w14:textId="77777777" w:rsidR="00B57807" w:rsidRDefault="00B57807" w:rsidP="00B57807">
                            <w:pPr>
                              <w:jc w:val="center"/>
                              <w:textAlignment w:val="baseline"/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  <w:lang w:val="es-ES_tradnl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  <w:lang w:val="es-ES_tradnl"/>
                              </w:rPr>
                              <w:t xml:space="preserve">JEFE DE LA UNIDAD DE INVESTIGACIÓN </w:t>
                            </w:r>
                          </w:p>
                          <w:p w14:paraId="134808E6" w14:textId="77777777" w:rsidR="00B57807" w:rsidRDefault="00B57807" w:rsidP="00B57807">
                            <w:pPr>
                              <w:jc w:val="center"/>
                              <w:textAlignment w:val="baseline"/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  <w:lang w:val="es-ES_tradnl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  <w:lang w:val="es-ES_tradnl"/>
                              </w:rPr>
                              <w:t>DE ACCIDENTES DE TRÁNSITO LIMA NORTE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8D25A1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326.65pt;margin-top:75.3pt;width:178.45pt;height:68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" filled="f" stroked="f">
                <v:textbox>
                  <w:txbxContent>
                    <w:p w14:paraId="0CF9D2DF" w14:textId="77777777" w:rsidR="00B57807" w:rsidRDefault="00B57807" w:rsidP="00B57807">
                      <w:pPr>
                        <w:jc w:val="center"/>
                        <w:textAlignment w:val="baseline"/>
                        <w:rPr>
                          <w:rFonts w:ascii="Courier" w:hAnsi="Courier"/>
                          <w:color w:val="000000"/>
                          <w:sz w:val="13"/>
                          <w:szCs w:val="13"/>
                        </w:rPr>
                      </w:pPr>
                      <w:r>
                        <w:rPr>
                          <w:rFonts w:ascii="Courier" w:hAnsi="Courier"/>
                          <w:color w:val="000000"/>
                          <w:sz w:val="13"/>
                          <w:szCs w:val="13"/>
                        </w:rPr>
                        <w:t>_______________________________</w:t>
                      </w:r>
                    </w:p>
                    <w:p w14:paraId="671B74B3" w14:textId="77777777" w:rsidR="00B57807" w:rsidRPr="0043063A" w:rsidRDefault="00B57807" w:rsidP="00B57807">
                      <w:pPr>
                        <w:jc w:val="center"/>
                        <w:textAlignment w:val="baseline"/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43063A"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  <w:t>OA-337651</w:t>
                      </w:r>
                    </w:p>
                    <w:p w14:paraId="2358E001" w14:textId="77777777" w:rsidR="00B57807" w:rsidRDefault="00B57807" w:rsidP="00B57807">
                      <w:pPr>
                        <w:jc w:val="center"/>
                        <w:textAlignment w:val="baseline"/>
                        <w:rPr>
                          <w:rFonts w:ascii="Arial Narrow" w:eastAsia="Arial Unicode MS" w:hAnsi="Arial Narrow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Arial Narrow" w:eastAsia="Arial Unicode MS" w:hAnsi="Arial Narrow"/>
                          <w:b/>
                          <w:bCs/>
                          <w:color w:val="000000"/>
                          <w:sz w:val="18"/>
                          <w:szCs w:val="18"/>
                        </w:rPr>
                        <w:t>Jose</w:t>
                      </w:r>
                      <w:proofErr w:type="spellEnd"/>
                      <w:r>
                        <w:rPr>
                          <w:rFonts w:ascii="Arial Narrow" w:eastAsia="Arial Unicode MS" w:hAnsi="Arial Narrow"/>
                          <w:b/>
                          <w:bCs/>
                          <w:color w:val="000000"/>
                          <w:sz w:val="18"/>
                          <w:szCs w:val="18"/>
                        </w:rPr>
                        <w:t xml:space="preserve"> Antonio SUASNABAR VIDARTE</w:t>
                      </w:r>
                    </w:p>
                    <w:p w14:paraId="23964C33" w14:textId="77777777" w:rsidR="00B57807" w:rsidRPr="0043063A" w:rsidRDefault="00B57807" w:rsidP="00B57807">
                      <w:pPr>
                        <w:ind w:firstLine="144"/>
                        <w:jc w:val="center"/>
                        <w:textAlignment w:val="baseline"/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43063A"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  <w:t>COMANDANTE PNP</w:t>
                      </w:r>
                    </w:p>
                    <w:p w14:paraId="57F5FF17" w14:textId="77777777" w:rsidR="00B57807" w:rsidRDefault="00B57807" w:rsidP="00B57807">
                      <w:pPr>
                        <w:jc w:val="center"/>
                        <w:textAlignment w:val="baseline"/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  <w:lang w:val="es-ES_tradnl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  <w:lang w:val="es-ES_tradnl"/>
                        </w:rPr>
                        <w:t xml:space="preserve">JEFE DE LA UNIDAD DE INVESTIGACIÓN </w:t>
                      </w:r>
                    </w:p>
                    <w:p w14:paraId="134808E6" w14:textId="77777777" w:rsidR="00B57807" w:rsidRDefault="00B57807" w:rsidP="00B57807">
                      <w:pPr>
                        <w:jc w:val="center"/>
                        <w:textAlignment w:val="baseline"/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  <w:lang w:val="es-ES_tradnl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  <w:lang w:val="es-ES_tradnl"/>
                        </w:rPr>
                        <w:t>DE ACCIDENTES DE TRÁNSITO LIMA NORTE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600C4415" wp14:editId="5BED87FF">
            <wp:simplePos x="0" y="0"/>
            <wp:positionH relativeFrom="column">
              <wp:posOffset>4431942</wp:posOffset>
            </wp:positionH>
            <wp:positionV relativeFrom="paragraph">
              <wp:posOffset>239559</wp:posOffset>
            </wp:positionV>
            <wp:extent cx="1674254" cy="1202257"/>
            <wp:effectExtent l="0" t="0" r="0" b="0"/>
            <wp:wrapNone/>
            <wp:docPr id="1269782864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82864" name="Imagen 12697828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254" cy="1202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6E2A" w:rsidRPr="000C3F59">
        <w:rPr>
          <w:rFonts w:ascii="Arial" w:hAnsi="Arial" w:cs="Arial"/>
          <w:noProof/>
          <w:sz w:val="22"/>
          <w:szCs w:val="22"/>
          <w:lang w:val="es-E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72296B8" wp14:editId="0E238F7A">
                <wp:simplePos x="0" y="0"/>
                <wp:positionH relativeFrom="column">
                  <wp:posOffset>3427857</wp:posOffset>
                </wp:positionH>
                <wp:positionV relativeFrom="paragraph">
                  <wp:posOffset>382734</wp:posOffset>
                </wp:positionV>
                <wp:extent cx="1183570" cy="1315514"/>
                <wp:effectExtent l="0" t="0" r="0" b="0"/>
                <wp:wrapNone/>
                <wp:docPr id="65" name="Grupo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3570" cy="1315514"/>
                          <a:chOff x="0" y="-7088"/>
                          <a:chExt cx="1183640" cy="1315720"/>
                        </a:xfrm>
                        <a:noFill/>
                      </wpg:grpSpPr>
                      <wps:wsp>
                        <wps:cNvPr id="71" name="Cuadro de texto 71"/>
                        <wps:cNvSpPr txBox="1"/>
                        <wps:spPr>
                          <a:xfrm>
                            <a:off x="0" y="-7088"/>
                            <a:ext cx="1183640" cy="1315720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4EE2FF3" w14:textId="77777777" w:rsidR="00424427" w:rsidRPr="00817999" w:rsidRDefault="00424427" w:rsidP="00424427">
                              <w:pPr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817999"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  <w:sym w:font="Symbol" w:char="F0B7"/>
                              </w:r>
                              <w:r w:rsidRPr="00817999"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  <w:t xml:space="preserve"> POLICÍA NACIONAL DEL PERÚ </w:t>
                              </w:r>
                              <w:r w:rsidRPr="00817999"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  <w:sym w:font="Symbol" w:char="F0B7"/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ArchUp">
                            <a:avLst/>
                          </a:prstTxWarp>
                          <a:noAutofit/>
                        </wps:bodyPr>
                      </wps:wsp>
                      <wpg:grpSp>
                        <wpg:cNvPr id="72" name="Grupo 72"/>
                        <wpg:cNvGrpSpPr/>
                        <wpg:grpSpPr>
                          <a:xfrm>
                            <a:off x="52388" y="19915"/>
                            <a:ext cx="1063105" cy="1073596"/>
                            <a:chOff x="0" y="10390"/>
                            <a:chExt cx="1063105" cy="1073596"/>
                          </a:xfrm>
                          <a:grpFill/>
                        </wpg:grpSpPr>
                        <wps:wsp>
                          <wps:cNvPr id="73" name="Cuadro de texto 73"/>
                          <wps:cNvSpPr txBox="1"/>
                          <wps:spPr>
                            <a:xfrm>
                              <a:off x="0" y="314325"/>
                              <a:ext cx="1051164" cy="769661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CA28C9" w14:textId="77777777" w:rsidR="00424427" w:rsidRPr="00194948" w:rsidRDefault="00424427" w:rsidP="00424427">
                                <w:pPr>
                                  <w:jc w:val="center"/>
                                  <w:rPr>
                                    <w:rFonts w:ascii="Arial" w:hAnsi="Arial" w:cs="Arial"/>
                                    <w:noProof/>
                                    <w:color w:val="000000" w:themeColor="text1"/>
                                    <w:sz w:val="18"/>
                                    <w:szCs w:val="14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194948">
                                  <w:rPr>
                                    <w:rFonts w:ascii="Arial" w:hAnsi="Arial" w:cs="Arial"/>
                                    <w:noProof/>
                                    <w:color w:val="000000" w:themeColor="text1"/>
                                    <w:sz w:val="18"/>
                                    <w:szCs w:val="14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UIAT - NORTE</w:t>
                                </w:r>
                              </w:p>
                            </w:txbxContent>
                          </wps:txbx>
                          <wps:bodyPr rot="0" spcFirstLastPara="1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ArchDown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74" name="Grupo 74"/>
                          <wpg:cNvGrpSpPr/>
                          <wpg:grpSpPr>
                            <a:xfrm>
                              <a:off x="5195" y="10390"/>
                              <a:ext cx="1057910" cy="1062313"/>
                              <a:chOff x="5198" y="10390"/>
                              <a:chExt cx="1058529" cy="1062339"/>
                            </a:xfrm>
                            <a:grpFill/>
                          </wpg:grpSpPr>
                          <wpg:grpSp>
                            <wpg:cNvPr id="76" name="Grupo 76"/>
                            <wpg:cNvGrpSpPr/>
                            <wpg:grpSpPr>
                              <a:xfrm>
                                <a:off x="5198" y="10390"/>
                                <a:ext cx="1058529" cy="1062339"/>
                                <a:chOff x="5198" y="10394"/>
                                <a:chExt cx="1058545" cy="1062647"/>
                              </a:xfrm>
                              <a:grpFill/>
                            </wpg:grpSpPr>
                            <wps:wsp>
                              <wps:cNvPr id="78" name="Elipse 78"/>
                              <wps:cNvSpPr/>
                              <wps:spPr>
                                <a:xfrm>
                                  <a:off x="5198" y="10394"/>
                                  <a:ext cx="1058545" cy="1062647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" name="Elipse 79"/>
                              <wps:cNvSpPr/>
                              <wps:spPr>
                                <a:xfrm>
                                  <a:off x="184196" y="197352"/>
                                  <a:ext cx="693763" cy="687444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19050" cmpd="thickThin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" name="Elipse 82"/>
                              <wps:cNvSpPr/>
                              <wps:spPr>
                                <a:xfrm>
                                  <a:off x="29603" y="29603"/>
                                  <a:ext cx="1003208" cy="1009787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83" name="Grupo 83"/>
                            <wpg:cNvGrpSpPr/>
                            <wpg:grpSpPr>
                              <a:xfrm>
                                <a:off x="207818" y="190005"/>
                                <a:ext cx="656291" cy="560937"/>
                                <a:chOff x="0" y="0"/>
                                <a:chExt cx="680550" cy="560937"/>
                              </a:xfrm>
                              <a:grpFill/>
                            </wpg:grpSpPr>
                            <pic:pic xmlns:pic="http://schemas.openxmlformats.org/drawingml/2006/picture">
                              <pic:nvPicPr>
                                <pic:cNvPr id="84" name="Imagen 8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grayscl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9765" y="176762"/>
                                  <a:ext cx="360680" cy="384175"/>
                                </a:xfrm>
                                <a:prstGeom prst="rect">
                                  <a:avLst/>
                                </a:prstGeom>
                                <a:grpFill/>
                              </pic:spPr>
                            </pic:pic>
                            <wps:wsp>
                              <wps:cNvPr id="85" name="Cuadro de texto 85"/>
                              <wps:cNvSpPr txBox="1">
                                <a:spLocks noChangeArrowheads="1" noChangeShapeType="1" noTextEdit="1"/>
                              </wps:cNvSpPr>
                              <wps:spPr bwMode="auto">
                                <a:xfrm>
                                  <a:off x="0" y="0"/>
                                  <a:ext cx="680550" cy="431430"/>
                                </a:xfrm>
                                <a:prstGeom prst="rect">
                                  <a:avLst/>
                                </a:prstGeom>
                                <a:grpFill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AA5859B" w14:textId="77777777" w:rsidR="00424427" w:rsidRPr="00194948" w:rsidRDefault="00424427" w:rsidP="00424427">
                                    <w:pPr>
                                      <w:rPr>
                                        <w:rFonts w:ascii="Arial" w:hAnsi="Arial" w:cs="Arial"/>
                                      </w:rPr>
                                    </w:pPr>
                                    <w:r w:rsidRPr="00194948">
                                      <w:rPr>
                                        <w:rFonts w:ascii="Arial" w:hAnsi="Arial" w:cs="Arial"/>
                                      </w:rPr>
                                      <w:t>REPÚBLICA DEL PERÚ</w:t>
                                    </w:r>
                                  </w:p>
                                </w:txbxContent>
                              </wps:txbx>
                              <wps:bodyPr spcFirstLastPara="1" wrap="square" numCol="1" fromWordArt="1">
                                <a:prstTxWarp prst="textArchUp">
                                  <a:avLst>
                                    <a:gd name="adj" fmla="val 11561151"/>
                                  </a:avLst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72296B8" id="Grupo 65" o:spid="_x0000_s1027" style="position:absolute;left:0;text-align:left;margin-left:269.9pt;margin-top:30.15pt;width:93.2pt;height:103.6pt;z-index:251659264" coordorigin=",-70" coordsize="11836,1315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">
                <v:shape id="Cuadro de texto 71" o:spid="_x0000_s1028" type="#_x0000_t202" style="position:absolute;top:-70;width:11836;height:1315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" filled="f" stroked="f">
                  <v:textbox>
                    <w:txbxContent>
                      <w:p w14:paraId="74EE2FF3" w14:textId="77777777" w:rsidR="00424427" w:rsidRPr="00817999" w:rsidRDefault="00424427" w:rsidP="00424427">
                        <w:pPr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</w:pPr>
                        <w:r w:rsidRPr="00817999"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sym w:font="Symbol" w:char="F0B7"/>
                        </w:r>
                        <w:r w:rsidRPr="00817999"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t xml:space="preserve"> POLICÍA NACIONAL DEL PERÚ </w:t>
                        </w:r>
                        <w:r w:rsidRPr="00817999"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sym w:font="Symbol" w:char="F0B7"/>
                        </w:r>
                      </w:p>
                    </w:txbxContent>
                  </v:textbox>
                </v:shape>
                <v:group id="Grupo 72" o:spid="_x0000_s1029" style="position:absolute;left:523;top:199;width:10631;height:10736" coordorigin=",103" coordsize="10631,107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">
                  <v:shape id="Cuadro de texto 73" o:spid="_x0000_s1030" type="#_x0000_t202" style="position:absolute;top:3143;width:10511;height:769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" filled="f" stroked="f">
                    <v:textbox>
                      <w:txbxContent>
                        <w:p w14:paraId="07CA28C9" w14:textId="77777777" w:rsidR="00424427" w:rsidRPr="00194948" w:rsidRDefault="00424427" w:rsidP="00424427">
                          <w:pPr>
                            <w:jc w:val="center"/>
                            <w:rPr>
                              <w:rFonts w:ascii="Arial" w:hAnsi="Arial" w:cs="Arial"/>
                              <w:noProof/>
                              <w:color w:val="000000" w:themeColor="text1"/>
                              <w:sz w:val="18"/>
                              <w:szCs w:val="14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194948">
                            <w:rPr>
                              <w:rFonts w:ascii="Arial" w:hAnsi="Arial" w:cs="Arial"/>
                              <w:noProof/>
                              <w:color w:val="000000" w:themeColor="text1"/>
                              <w:sz w:val="18"/>
                              <w:szCs w:val="14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UIAT - NORTE</w:t>
                          </w:r>
                        </w:p>
                      </w:txbxContent>
                    </v:textbox>
                  </v:shape>
                  <v:group id="Grupo 74" o:spid="_x0000_s1031" style="position:absolute;left:51;top:103;width:10580;height:10624" coordorigin="51,103" coordsize="10585,1062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">
                    <v:group id="Grupo 76" o:spid="_x0000_s1032" style="position:absolute;left:51;top:103;width:10586;height:10624" coordorigin="51,103" coordsize="10585,106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">
                      <v:oval id="Elipse 78" o:spid="_x0000_s1033" style="position:absolute;left:51;top:103;width:10586;height:106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" filled="f" strokecolor="black [3213]" strokeweight="1pt">
                        <v:stroke joinstyle="miter"/>
                      </v:oval>
                      <v:oval id="Elipse 79" o:spid="_x0000_s1034" style="position:absolute;left:1841;top:1973;width:6938;height:687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" filled="f" strokecolor="black [3213]" strokeweight="1.5pt">
                        <v:stroke linestyle="thickThin" joinstyle="miter"/>
                      </v:oval>
                      <v:oval id="Elipse 82" o:spid="_x0000_s1035" style="position:absolute;left:296;top:296;width:10032;height:100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" filled="f" strokecolor="black [3213]" strokeweight=".5pt">
                        <v:stroke joinstyle="miter"/>
                      </v:oval>
                    </v:group>
                    <v:group id="Grupo 83" o:spid="_x0000_s1036" style="position:absolute;left:2078;top:1900;width:6563;height:5609" coordsize="6805,56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&#13;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84" o:spid="_x0000_s1037" type="#_x0000_t75" style="position:absolute;left:1597;top:1767;width:3607;height:384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">
                        <v:imagedata r:id="rId9" o:title="" grayscale="t"/>
                      </v:shape>
                      <v:shape id="Cuadro de texto 85" o:spid="_x0000_s1038" type="#_x0000_t202" style="position:absolute;width:6805;height:43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" filled="f" stroked="f">
                        <o:lock v:ext="edit" shapetype="t"/>
                        <v:textbox>
                          <w:txbxContent>
                            <w:p w14:paraId="0AA5859B" w14:textId="77777777" w:rsidR="00424427" w:rsidRPr="00194948" w:rsidRDefault="00424427" w:rsidP="0042442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94948">
                                <w:rPr>
                                  <w:rFonts w:ascii="Arial" w:hAnsi="Arial" w:cs="Arial"/>
                                </w:rPr>
                                <w:t>REPÚBLICA DEL PERÚ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</v:group>
            </w:pict>
          </mc:Fallback>
        </mc:AlternateContent>
      </w:r>
      <w:r w:rsidR="00022B55" w:rsidRPr="000C3F59">
        <w:rPr>
          <w:rFonts w:ascii="Arial" w:hAnsi="Arial" w:cs="Arial"/>
          <w:noProof/>
          <w:sz w:val="22"/>
          <w:szCs w:val="22"/>
          <w:lang w:val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4821BBC" wp14:editId="5632107E">
                <wp:simplePos x="0" y="0"/>
                <wp:positionH relativeFrom="margin">
                  <wp:posOffset>-116840</wp:posOffset>
                </wp:positionH>
                <wp:positionV relativeFrom="paragraph">
                  <wp:posOffset>132409</wp:posOffset>
                </wp:positionV>
                <wp:extent cx="2360930" cy="1467293"/>
                <wp:effectExtent l="0" t="0" r="5080" b="0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6729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9B018F" w14:textId="77777777" w:rsidR="00022B55" w:rsidRPr="000B7BDC" w:rsidRDefault="00022B55" w:rsidP="00022B55">
                            <w:pPr>
                              <w:pStyle w:val="Textoindependiente2"/>
                              <w:widowControl w:val="0"/>
                              <w:tabs>
                                <w:tab w:val="left" w:pos="0"/>
                              </w:tabs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0B7BDC">
                              <w:rPr>
                                <w:rFonts w:ascii="Arial" w:hAnsi="Arial" w:cs="Arial"/>
                              </w:rPr>
                              <w:t>ENTERADO</w:t>
                            </w:r>
                          </w:p>
                          <w:p w14:paraId="76977EDF" w14:textId="77777777" w:rsidR="00022B55" w:rsidRPr="000B7BDC" w:rsidRDefault="00022B55" w:rsidP="00022B55">
                            <w:pPr>
                              <w:pStyle w:val="Textoindependiente2"/>
                              <w:widowControl w:val="0"/>
                              <w:tabs>
                                <w:tab w:val="left" w:pos="0"/>
                              </w:tabs>
                              <w:spacing w:before="120" w:line="24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0B7BDC">
                              <w:rPr>
                                <w:rFonts w:ascii="Arial" w:hAnsi="Arial" w:cs="Arial"/>
                                <w:lang w:val="es-MX"/>
                              </w:rPr>
                              <w:t>Firma:..........................................</w:t>
                            </w:r>
                            <w:r w:rsidRPr="00424427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2CEB2C7F" w14:textId="77777777" w:rsidR="00022B55" w:rsidRPr="000B7BDC" w:rsidRDefault="00022B55" w:rsidP="00022B55">
                            <w:pPr>
                              <w:spacing w:before="120" w:after="120"/>
                              <w:ind w:right="-284"/>
                              <w:jc w:val="both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 w:rsidRPr="000B7BDC">
                              <w:rPr>
                                <w:rFonts w:ascii="Arial" w:hAnsi="Arial" w:cs="Arial"/>
                                <w:lang w:val="es-MX"/>
                              </w:rPr>
                              <w:t>Nombre:......................................</w:t>
                            </w:r>
                            <w:r w:rsidRPr="000B7BDC">
                              <w:rPr>
                                <w:noProof/>
                                <w:lang w:val="es-PE" w:eastAsia="es-PE"/>
                              </w:rPr>
                              <w:t xml:space="preserve"> </w:t>
                            </w:r>
                          </w:p>
                          <w:p w14:paraId="5516C4CD" w14:textId="77777777" w:rsidR="00022B55" w:rsidRPr="000B7BDC" w:rsidRDefault="00022B55" w:rsidP="00022B55">
                            <w:pPr>
                              <w:spacing w:before="120" w:after="120"/>
                              <w:ind w:right="-284"/>
                              <w:jc w:val="both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 w:rsidRPr="000B7BDC">
                              <w:rPr>
                                <w:rFonts w:ascii="Arial" w:hAnsi="Arial" w:cs="Arial"/>
                                <w:lang w:val="es-MX"/>
                              </w:rPr>
                              <w:t>DNI:.............................................</w:t>
                            </w:r>
                            <w:r w:rsidRPr="00906ABC">
                              <w:rPr>
                                <w:rFonts w:ascii="Arial" w:hAnsi="Arial" w:cs="Arial"/>
                                <w:noProof/>
                              </w:rPr>
                              <w:t xml:space="preserve"> </w:t>
                            </w:r>
                          </w:p>
                          <w:p w14:paraId="6588BCF2" w14:textId="77777777" w:rsidR="00022B55" w:rsidRDefault="00022B55" w:rsidP="00022B55">
                            <w:pPr>
                              <w:spacing w:before="120" w:after="120"/>
                              <w:ind w:right="-284"/>
                              <w:jc w:val="both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 w:rsidRPr="000B7BDC">
                              <w:rPr>
                                <w:rFonts w:ascii="Arial" w:hAnsi="Arial" w:cs="Arial"/>
                                <w:lang w:val="es-MX"/>
                              </w:rPr>
                              <w:t>Teléfono:....................................</w:t>
                            </w:r>
                            <w:r>
                              <w:rPr>
                                <w:rFonts w:ascii="Arial" w:hAnsi="Arial" w:cs="Arial"/>
                                <w:lang w:val="es-MX"/>
                              </w:rPr>
                              <w:t>.</w:t>
                            </w:r>
                          </w:p>
                          <w:p w14:paraId="49C56CE6" w14:textId="77777777" w:rsidR="00022B55" w:rsidRPr="00022B55" w:rsidRDefault="00022B55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21BBC" id="_x0000_s1039" type="#_x0000_t202" style="position:absolute;left:0;text-align:left;margin-left:-9.2pt;margin-top:10.45pt;width:185.9pt;height:115.5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" stroked="f">
                <v:textbox>
                  <w:txbxContent>
                    <w:p w14:paraId="159B018F" w14:textId="77777777" w:rsidR="00022B55" w:rsidRPr="000B7BDC" w:rsidRDefault="00022B55" w:rsidP="00022B55">
                      <w:pPr>
                        <w:pStyle w:val="Textoindependiente2"/>
                        <w:widowControl w:val="0"/>
                        <w:tabs>
                          <w:tab w:val="left" w:pos="0"/>
                        </w:tabs>
                        <w:spacing w:before="100" w:beforeAutospacing="1" w:after="100" w:afterAutospacing="1" w:line="240" w:lineRule="auto"/>
                        <w:jc w:val="both"/>
                        <w:rPr>
                          <w:rFonts w:ascii="Arial" w:hAnsi="Arial" w:cs="Arial"/>
                        </w:rPr>
                      </w:pPr>
                      <w:r w:rsidRPr="000B7BDC">
                        <w:rPr>
                          <w:rFonts w:ascii="Arial" w:hAnsi="Arial" w:cs="Arial"/>
                        </w:rPr>
                        <w:t>ENTERADO</w:t>
                      </w:r>
                    </w:p>
                    <w:p w14:paraId="76977EDF" w14:textId="77777777" w:rsidR="00022B55" w:rsidRPr="000B7BDC" w:rsidRDefault="00022B55" w:rsidP="00022B55">
                      <w:pPr>
                        <w:pStyle w:val="Textoindependiente2"/>
                        <w:widowControl w:val="0"/>
                        <w:tabs>
                          <w:tab w:val="left" w:pos="0"/>
                        </w:tabs>
                        <w:spacing w:before="120" w:line="240" w:lineRule="auto"/>
                        <w:jc w:val="both"/>
                        <w:rPr>
                          <w:rFonts w:ascii="Arial" w:hAnsi="Arial" w:cs="Arial"/>
                        </w:rPr>
                      </w:pPr>
                      <w:r w:rsidRPr="000B7BDC">
                        <w:rPr>
                          <w:rFonts w:ascii="Arial" w:hAnsi="Arial" w:cs="Arial"/>
                          <w:lang w:val="es-MX"/>
                        </w:rPr>
                        <w:t>Firma:..........................................</w:t>
                      </w:r>
                      <w:r w:rsidRPr="00424427">
                        <w:rPr>
                          <w:noProof/>
                        </w:rPr>
                        <w:t xml:space="preserve"> </w:t>
                      </w:r>
                    </w:p>
                    <w:p w14:paraId="2CEB2C7F" w14:textId="77777777" w:rsidR="00022B55" w:rsidRPr="000B7BDC" w:rsidRDefault="00022B55" w:rsidP="00022B55">
                      <w:pPr>
                        <w:spacing w:before="120" w:after="120"/>
                        <w:ind w:right="-284"/>
                        <w:jc w:val="both"/>
                        <w:rPr>
                          <w:rFonts w:ascii="Arial" w:hAnsi="Arial" w:cs="Arial"/>
                          <w:lang w:val="es-MX"/>
                        </w:rPr>
                      </w:pPr>
                      <w:r w:rsidRPr="000B7BDC">
                        <w:rPr>
                          <w:rFonts w:ascii="Arial" w:hAnsi="Arial" w:cs="Arial"/>
                          <w:lang w:val="es-MX"/>
                        </w:rPr>
                        <w:t>Nombre:......................................</w:t>
                      </w:r>
                      <w:r w:rsidRPr="000B7BDC">
                        <w:rPr>
                          <w:noProof/>
                          <w:lang w:val="es-PE" w:eastAsia="es-PE"/>
                        </w:rPr>
                        <w:t xml:space="preserve"> </w:t>
                      </w:r>
                    </w:p>
                    <w:p w14:paraId="5516C4CD" w14:textId="77777777" w:rsidR="00022B55" w:rsidRPr="000B7BDC" w:rsidRDefault="00022B55" w:rsidP="00022B55">
                      <w:pPr>
                        <w:spacing w:before="120" w:after="120"/>
                        <w:ind w:right="-284"/>
                        <w:jc w:val="both"/>
                        <w:rPr>
                          <w:rFonts w:ascii="Arial" w:hAnsi="Arial" w:cs="Arial"/>
                          <w:lang w:val="es-MX"/>
                        </w:rPr>
                      </w:pPr>
                      <w:r w:rsidRPr="000B7BDC">
                        <w:rPr>
                          <w:rFonts w:ascii="Arial" w:hAnsi="Arial" w:cs="Arial"/>
                          <w:lang w:val="es-MX"/>
                        </w:rPr>
                        <w:t>DNI:.............................................</w:t>
                      </w:r>
                      <w:r w:rsidRPr="00906ABC">
                        <w:rPr>
                          <w:rFonts w:ascii="Arial" w:hAnsi="Arial" w:cs="Arial"/>
                          <w:noProof/>
                        </w:rPr>
                        <w:t xml:space="preserve"> </w:t>
                      </w:r>
                    </w:p>
                    <w:p w14:paraId="6588BCF2" w14:textId="77777777" w:rsidR="00022B55" w:rsidRDefault="00022B55" w:rsidP="00022B55">
                      <w:pPr>
                        <w:spacing w:before="120" w:after="120"/>
                        <w:ind w:right="-284"/>
                        <w:jc w:val="both"/>
                        <w:rPr>
                          <w:rFonts w:ascii="Arial" w:hAnsi="Arial" w:cs="Arial"/>
                          <w:lang w:val="es-MX"/>
                        </w:rPr>
                      </w:pPr>
                      <w:r w:rsidRPr="000B7BDC">
                        <w:rPr>
                          <w:rFonts w:ascii="Arial" w:hAnsi="Arial" w:cs="Arial"/>
                          <w:lang w:val="es-MX"/>
                        </w:rPr>
                        <w:t>Teléfono:....................................</w:t>
                      </w:r>
                      <w:r>
                        <w:rPr>
                          <w:rFonts w:ascii="Arial" w:hAnsi="Arial" w:cs="Arial"/>
                          <w:lang w:val="es-MX"/>
                        </w:rPr>
                        <w:t>.</w:t>
                      </w:r>
                    </w:p>
                    <w:p w14:paraId="49C56CE6" w14:textId="77777777" w:rsidR="00022B55" w:rsidRPr="00022B55" w:rsidRDefault="00022B55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2119F" w:rsidRPr="000C3F59">
        <w:rPr>
          <w:rFonts w:ascii="Arial" w:hAnsi="Arial" w:cs="Arial"/>
          <w:sz w:val="22"/>
          <w:szCs w:val="22"/>
          <w:lang w:val="es-ES"/>
        </w:rPr>
        <w:t xml:space="preserve">Santa Rosa, </w:t>
      </w:r>
      <w:r w:rsidR="0062119F" w:rsidRPr="000C3F59">
        <w:rPr>
          <w:rFonts w:ascii="Arial" w:hAnsi="Arial" w:cs="Arial"/>
          <w:sz w:val="22"/>
          <w:szCs w:val="22"/>
          <w:lang w:val="es-ES"/>
        </w:rPr>
        <w:fldChar w:fldCharType="begin"/>
      </w:r>
      <w:r w:rsidR="0062119F" w:rsidRPr="000C3F59">
        <w:rPr>
          <w:rFonts w:ascii="Arial" w:hAnsi="Arial" w:cs="Arial"/>
          <w:sz w:val="22"/>
          <w:szCs w:val="22"/>
          <w:lang w:val="es-ES"/>
        </w:rPr>
        <w:instrText xml:space="preserve"> TIME \@ "d 'de' MMMM 'de' yyyy" </w:instrText>
      </w:r>
      <w:r w:rsidR="0062119F" w:rsidRPr="000C3F59">
        <w:rPr>
          <w:rFonts w:ascii="Arial" w:hAnsi="Arial" w:cs="Arial"/>
          <w:sz w:val="22"/>
          <w:szCs w:val="22"/>
          <w:lang w:val="es-ES"/>
        </w:rPr>
        <w:fldChar w:fldCharType="separate"/>
      </w:r>
      <w:r>
        <w:rPr>
          <w:rFonts w:ascii="Arial" w:hAnsi="Arial" w:cs="Arial"/>
          <w:noProof/>
          <w:sz w:val="22"/>
          <w:szCs w:val="22"/>
          <w:lang w:val="es-ES"/>
        </w:rPr>
        <w:t>16 de enero de 2026</w:t>
      </w:r>
      <w:r w:rsidR="0062119F" w:rsidRPr="000C3F59">
        <w:rPr>
          <w:rFonts w:ascii="Arial" w:hAnsi="Arial" w:cs="Arial"/>
          <w:sz w:val="22"/>
          <w:szCs w:val="22"/>
          <w:lang w:val="es-ES"/>
        </w:rPr>
        <w:fldChar w:fldCharType="end"/>
      </w:r>
      <w:r w:rsidR="0062119F" w:rsidRPr="000B7BDC">
        <w:rPr>
          <w:rFonts w:ascii="Arial" w:hAnsi="Arial" w:cs="Arial"/>
        </w:rPr>
        <w:t>.</w:t>
      </w:r>
    </w:p>
    <w:sectPr w:rsidR="0062119F" w:rsidSect="00BD23EE">
      <w:headerReference w:type="default" r:id="rId10"/>
      <w:footerReference w:type="default" r:id="rId11"/>
      <w:pgSz w:w="11905" w:h="16837" w:code="9"/>
      <w:pgMar w:top="851" w:right="1021" w:bottom="851" w:left="1304" w:header="850" w:footer="1701" w:gutter="0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AE56D" w14:textId="77777777" w:rsidR="00405A44" w:rsidRDefault="00405A44" w:rsidP="003030F5">
      <w:r>
        <w:separator/>
      </w:r>
    </w:p>
  </w:endnote>
  <w:endnote w:type="continuationSeparator" w:id="0">
    <w:p w14:paraId="647882A2" w14:textId="77777777" w:rsidR="00405A44" w:rsidRDefault="00405A44" w:rsidP="00303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F9DFFFFF" w:usb2="0000007F" w:usb3="00000000" w:csb0="003F01FF" w:csb1="00000000"/>
  </w:font>
  <w:font w:name="Monotype Corsiva">
    <w:panose1 w:val="030101010102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7694D" w14:textId="3E139BDE" w:rsidR="00F45A6C" w:rsidRDefault="000717A1" w:rsidP="00605F6E">
    <w:pPr>
      <w:pStyle w:val="Piedepgina"/>
      <w:ind w:left="4963" w:firstLine="2836"/>
    </w:pPr>
    <w:r w:rsidRPr="00781EB8">
      <w:rPr>
        <w:rFonts w:ascii="Monotype Corsiva" w:hAnsi="Monotype Corsiva"/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FED43BC" wp14:editId="61A75312">
              <wp:simplePos x="0" y="0"/>
              <wp:positionH relativeFrom="margin">
                <wp:posOffset>1617345</wp:posOffset>
              </wp:positionH>
              <wp:positionV relativeFrom="paragraph">
                <wp:posOffset>264160</wp:posOffset>
              </wp:positionV>
              <wp:extent cx="2500630" cy="140462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006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12A077" w14:textId="721C0ED8" w:rsidR="008810E7" w:rsidRDefault="008810E7" w:rsidP="008810E7">
                          <w:pPr>
                            <w:jc w:val="center"/>
                            <w:rPr>
                              <w:rFonts w:ascii="Monotype Corsiva" w:hAnsi="Monotype Corsiva"/>
                            </w:rPr>
                          </w:pPr>
                          <w:r>
                            <w:rPr>
                              <w:rFonts w:ascii="Monotype Corsiva" w:hAnsi="Monotype Corsiva"/>
                            </w:rPr>
                            <w:t>S</w:t>
                          </w:r>
                          <w:r w:rsidR="000717A1">
                            <w:rPr>
                              <w:rFonts w:ascii="Monotype Corsiva" w:hAnsi="Monotype Corsiva"/>
                            </w:rPr>
                            <w:t>T3</w:t>
                          </w:r>
                          <w:r>
                            <w:rPr>
                              <w:rFonts w:ascii="Monotype Corsiva" w:hAnsi="Monotype Corsiva"/>
                            </w:rPr>
                            <w:t>. Giancarlo MERINO SANCHO</w:t>
                          </w:r>
                        </w:p>
                        <w:p w14:paraId="6FA2AABA" w14:textId="77777777" w:rsidR="008810E7" w:rsidRPr="00781EB8" w:rsidRDefault="008810E7" w:rsidP="008810E7">
                          <w:pPr>
                            <w:jc w:val="center"/>
                            <w:rPr>
                              <w:rFonts w:ascii="Monotype Corsiva" w:hAnsi="Monotype Corsiva"/>
                            </w:rPr>
                          </w:pPr>
                          <w:r>
                            <w:rPr>
                              <w:rFonts w:ascii="Monotype Corsiva" w:hAnsi="Monotype Corsiva"/>
                            </w:rPr>
                            <w:t>Telf. Celular N° 98</w:t>
                          </w:r>
                          <w:r w:rsidR="00431506">
                            <w:rPr>
                              <w:rFonts w:ascii="Monotype Corsiva" w:hAnsi="Monotype Corsiva"/>
                            </w:rPr>
                            <w:t>6571975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FED43BC" id="_x0000_t202" coordsize="21600,21600" o:spt="202" path="m,l,21600r21600,l21600,xe">
              <v:stroke joinstyle="miter"/>
              <v:path gradientshapeok="t" o:connecttype="rect"/>
            </v:shapetype>
            <v:shape id="_x0000_s1041" type="#_x0000_t202" style="position:absolute;left:0;text-align:left;margin-left:127.35pt;margin-top:20.8pt;width:196.9pt;height:110.6pt;z-index:2516608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" stroked="f">
              <v:textbox style="mso-fit-shape-to-text:t">
                <w:txbxContent>
                  <w:p w14:paraId="1212A077" w14:textId="721C0ED8" w:rsidR="008810E7" w:rsidRDefault="008810E7" w:rsidP="008810E7">
                    <w:pPr>
                      <w:jc w:val="center"/>
                      <w:rPr>
                        <w:rFonts w:ascii="Monotype Corsiva" w:hAnsi="Monotype Corsiva"/>
                      </w:rPr>
                    </w:pPr>
                    <w:r>
                      <w:rPr>
                        <w:rFonts w:ascii="Monotype Corsiva" w:hAnsi="Monotype Corsiva"/>
                      </w:rPr>
                      <w:t>S</w:t>
                    </w:r>
                    <w:r w:rsidR="000717A1">
                      <w:rPr>
                        <w:rFonts w:ascii="Monotype Corsiva" w:hAnsi="Monotype Corsiva"/>
                      </w:rPr>
                      <w:t>T3</w:t>
                    </w:r>
                    <w:r>
                      <w:rPr>
                        <w:rFonts w:ascii="Monotype Corsiva" w:hAnsi="Monotype Corsiva"/>
                      </w:rPr>
                      <w:t>. Giancarlo MERINO SANCHO</w:t>
                    </w:r>
                  </w:p>
                  <w:p w14:paraId="6FA2AABA" w14:textId="77777777" w:rsidR="008810E7" w:rsidRPr="00781EB8" w:rsidRDefault="008810E7" w:rsidP="008810E7">
                    <w:pPr>
                      <w:jc w:val="center"/>
                      <w:rPr>
                        <w:rFonts w:ascii="Monotype Corsiva" w:hAnsi="Monotype Corsiva"/>
                      </w:rPr>
                    </w:pPr>
                    <w:r>
                      <w:rPr>
                        <w:rFonts w:ascii="Monotype Corsiva" w:hAnsi="Monotype Corsiva"/>
                      </w:rPr>
                      <w:t>Telf. Celular N° 98</w:t>
                    </w:r>
                    <w:r w:rsidR="00431506">
                      <w:rPr>
                        <w:rFonts w:ascii="Monotype Corsiva" w:hAnsi="Monotype Corsiva"/>
                      </w:rPr>
                      <w:t>6571975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431506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62AEFE9" wp14:editId="38427D1C">
              <wp:simplePos x="0" y="0"/>
              <wp:positionH relativeFrom="column">
                <wp:posOffset>-718185</wp:posOffset>
              </wp:positionH>
              <wp:positionV relativeFrom="paragraph">
                <wp:posOffset>-17145</wp:posOffset>
              </wp:positionV>
              <wp:extent cx="887104" cy="354842"/>
              <wp:effectExtent l="0" t="0" r="0" b="0"/>
              <wp:wrapNone/>
              <wp:docPr id="119" name="Cuadro de texto 1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7104" cy="35484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681BF5" w14:textId="77777777" w:rsidR="00605F6E" w:rsidRDefault="00431506" w:rsidP="00605F6E">
                          <w:r>
                            <w:t xml:space="preserve">  </w:t>
                          </w:r>
                          <w:r w:rsidR="00605F6E">
                            <w:t>Contacto: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2AEFE9" id="Cuadro de texto 119" o:spid="_x0000_s1042" type="#_x0000_t202" style="position:absolute;left:0;text-align:left;margin-left:-56.55pt;margin-top:-1.35pt;width:69.85pt;height:27.95pt;z-index:251657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" filled="f" stroked="f" strokeweight=".5pt">
              <v:textbox>
                <w:txbxContent>
                  <w:p w14:paraId="21681BF5" w14:textId="77777777" w:rsidR="00605F6E" w:rsidRDefault="00431506" w:rsidP="00605F6E">
                    <w:r>
                      <w:t xml:space="preserve">  </w:t>
                    </w:r>
                    <w:r w:rsidR="00605F6E">
                      <w:t>Contacto:</w:t>
                    </w:r>
                  </w:p>
                </w:txbxContent>
              </v:textbox>
            </v:shape>
          </w:pict>
        </mc:Fallback>
      </mc:AlternateContent>
    </w:r>
    <w:r w:rsidR="00431506">
      <w:rPr>
        <w:noProof/>
      </w:rPr>
      <w:drawing>
        <wp:anchor distT="0" distB="0" distL="114300" distR="114300" simplePos="0" relativeHeight="251659264" behindDoc="1" locked="0" layoutInCell="1" allowOverlap="1" wp14:anchorId="69C66F3D" wp14:editId="7CA66FB7">
          <wp:simplePos x="0" y="0"/>
          <wp:positionH relativeFrom="column">
            <wp:posOffset>203835</wp:posOffset>
          </wp:positionH>
          <wp:positionV relativeFrom="paragraph">
            <wp:posOffset>316865</wp:posOffset>
          </wp:positionV>
          <wp:extent cx="469900" cy="469900"/>
          <wp:effectExtent l="0" t="0" r="0" b="0"/>
          <wp:wrapNone/>
          <wp:docPr id="122" name="Imagen 122" descr="Un dibujo de una cara feliz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" name="Imagen 122" descr="Un dibujo de una cara feliz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9900" cy="469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1506">
      <w:rPr>
        <w:noProof/>
      </w:rPr>
      <w:drawing>
        <wp:anchor distT="0" distB="0" distL="114300" distR="114300" simplePos="0" relativeHeight="251660288" behindDoc="1" locked="0" layoutInCell="1" allowOverlap="1" wp14:anchorId="1818C9A7" wp14:editId="2A1909A5">
          <wp:simplePos x="0" y="0"/>
          <wp:positionH relativeFrom="column">
            <wp:posOffset>-580035</wp:posOffset>
          </wp:positionH>
          <wp:positionV relativeFrom="paragraph">
            <wp:posOffset>235585</wp:posOffset>
          </wp:positionV>
          <wp:extent cx="708224" cy="692692"/>
          <wp:effectExtent l="0" t="0" r="3175" b="6350"/>
          <wp:wrapNone/>
          <wp:docPr id="123" name="Imagen 123" descr="Código QR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" name="Imagen 123" descr="Código QR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8224" cy="6926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1067E">
      <w:rPr>
        <w:noProof/>
      </w:rPr>
      <w:drawing>
        <wp:anchor distT="0" distB="0" distL="114300" distR="114300" simplePos="0" relativeHeight="251656192" behindDoc="1" locked="0" layoutInCell="1" allowOverlap="1" wp14:anchorId="689819A5" wp14:editId="2E1CB093">
          <wp:simplePos x="0" y="0"/>
          <wp:positionH relativeFrom="column">
            <wp:posOffset>4969510</wp:posOffset>
          </wp:positionH>
          <wp:positionV relativeFrom="paragraph">
            <wp:posOffset>177165</wp:posOffset>
          </wp:positionV>
          <wp:extent cx="812800" cy="812800"/>
          <wp:effectExtent l="0" t="0" r="0" b="0"/>
          <wp:wrapNone/>
          <wp:docPr id="117" name="Imagen 117" descr="Dibujo de la cara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" name="Imagen 117" descr="Dibujo de la cara&#10;&#10;Descripción generada automáticamente con confianza baja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00" cy="81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1067E">
      <w:rPr>
        <w:noProof/>
      </w:rPr>
      <w:drawing>
        <wp:anchor distT="0" distB="0" distL="114300" distR="114300" simplePos="0" relativeHeight="251655168" behindDoc="1" locked="0" layoutInCell="1" allowOverlap="1" wp14:anchorId="1DAEC4E1" wp14:editId="54C3BE88">
          <wp:simplePos x="0" y="0"/>
          <wp:positionH relativeFrom="column">
            <wp:posOffset>5668126</wp:posOffset>
          </wp:positionH>
          <wp:positionV relativeFrom="paragraph">
            <wp:posOffset>167905</wp:posOffset>
          </wp:positionV>
          <wp:extent cx="821055" cy="821055"/>
          <wp:effectExtent l="0" t="0" r="4445" b="4445"/>
          <wp:wrapNone/>
          <wp:docPr id="116" name="Imagen 116" descr="Generador de Códigos QR Cod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enerador de Códigos QR Codes"/>
                  <pic:cNvPicPr>
                    <a:picLocks noChangeAspect="1" noChangeArrowheads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821055" cy="821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05F6E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4715C97" wp14:editId="3BFA105B">
              <wp:simplePos x="0" y="0"/>
              <wp:positionH relativeFrom="column">
                <wp:posOffset>5655164</wp:posOffset>
              </wp:positionH>
              <wp:positionV relativeFrom="paragraph">
                <wp:posOffset>-15257</wp:posOffset>
              </wp:positionV>
              <wp:extent cx="887104" cy="354842"/>
              <wp:effectExtent l="0" t="0" r="0" b="0"/>
              <wp:wrapNone/>
              <wp:docPr id="118" name="Cuadro de texto 1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7104" cy="35484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C90CF1D" w14:textId="77777777" w:rsidR="00605F6E" w:rsidRDefault="00605F6E">
                          <w:r>
                            <w:t>Ubicación: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4715C97" id="Cuadro de texto 118" o:spid="_x0000_s1043" type="#_x0000_t202" style="position:absolute;left:0;text-align:left;margin-left:445.3pt;margin-top:-1.2pt;width:69.85pt;height:27.95pt;z-index:251656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" filled="f" stroked="f" strokeweight=".5pt">
              <v:textbox>
                <w:txbxContent>
                  <w:p w14:paraId="1C90CF1D" w14:textId="77777777" w:rsidR="00605F6E" w:rsidRDefault="00605F6E">
                    <w:r>
                      <w:t>Ubicación: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EFC4B" w14:textId="77777777" w:rsidR="00405A44" w:rsidRDefault="00405A44" w:rsidP="003030F5">
      <w:r>
        <w:separator/>
      </w:r>
    </w:p>
  </w:footnote>
  <w:footnote w:type="continuationSeparator" w:id="0">
    <w:p w14:paraId="48E71FAC" w14:textId="77777777" w:rsidR="00405A44" w:rsidRDefault="00405A44" w:rsidP="003030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290CF" w14:textId="14D3B9F7" w:rsidR="00E1498F" w:rsidRDefault="00E1498F">
    <w:pPr>
      <w:pStyle w:val="Encabezado"/>
    </w:pPr>
  </w:p>
  <w:p w14:paraId="0FAA4286" w14:textId="77777777" w:rsidR="003B2CE4" w:rsidRDefault="00B57807">
    <w:pPr>
      <w:pStyle w:val="Encabezado"/>
    </w:pPr>
    <w:r>
      <w:rPr>
        <w:rFonts w:ascii="Arial" w:hAnsi="Arial" w:cs="Arial"/>
        <w:b/>
        <w:bCs/>
        <w:noProof/>
        <w:sz w:val="22"/>
        <w:szCs w:val="22"/>
        <w:lang w:val="es-PE" w:eastAsia="es-PE"/>
      </w:rPr>
    </w:r>
    <w:r w:rsidR="00B57807">
      <w:rPr>
        <w:rFonts w:ascii="Arial" w:hAnsi="Arial" w:cs="Arial"/>
        <w:b/>
        <w:bCs/>
        <w:noProof/>
        <w:sz w:val="22"/>
        <w:szCs w:val="22"/>
        <w:lang w:val="es-PE" w:eastAsia="es-PE"/>
      </w:rPr>
      <w:pict w14:anchorId="632B38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5468455" o:spid="_x0000_s1028" type="#_x0000_t75" alt="LOGO uiat ACABADO" style="position:absolute;margin-left:21.3pt;margin-top:143.7pt;width:438.85pt;height:439pt;z-index:-251654144;mso-wrap-edited:f;mso-width-percent:0;mso-height-percent:0;mso-position-horizontal-relative:margin;mso-position-vertical-relative:margin;mso-width-percent:0;mso-height-percent:0" o:allowincell="f">
          <v:imagedata r:id="rId1" o:title="LOGO uiat ACABADO" gain="19661f" blacklevel="22938f"/>
          <w10:wrap anchorx="margin" anchory="margin"/>
        </v:shape>
      </w:pict>
    </w:r>
    <w:r w:rsidR="009E4E54">
      <w:rPr>
        <w:rFonts w:ascii="Arial" w:hAnsi="Arial" w:cs="Arial"/>
        <w:b/>
        <w:bCs/>
        <w:noProof/>
        <w:sz w:val="22"/>
        <w:szCs w:val="22"/>
        <w:lang w:val="es-PE" w:eastAsia="es-PE"/>
      </w:rPr>
      <w:drawing>
        <wp:anchor distT="0" distB="0" distL="114300" distR="114300" simplePos="0" relativeHeight="251654144" behindDoc="1" locked="0" layoutInCell="1" allowOverlap="1" wp14:anchorId="0B2300EF" wp14:editId="58E78892">
          <wp:simplePos x="0" y="0"/>
          <wp:positionH relativeFrom="column">
            <wp:posOffset>5292725</wp:posOffset>
          </wp:positionH>
          <wp:positionV relativeFrom="paragraph">
            <wp:posOffset>-377825</wp:posOffset>
          </wp:positionV>
          <wp:extent cx="990600" cy="990600"/>
          <wp:effectExtent l="0" t="0" r="0" b="0"/>
          <wp:wrapNone/>
          <wp:docPr id="149" name="Imagen 149" descr="Imagen que contiene alimentos, dibujo, camiset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n 33" descr="Imagen que contiene alimentos, dibujo, camiseta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600" cy="990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E4E54" w:rsidRPr="00632B67">
      <w:rPr>
        <w:rFonts w:ascii="Arial" w:hAnsi="Arial" w:cs="Arial"/>
        <w:b/>
        <w:bCs/>
        <w:noProof/>
        <w:sz w:val="22"/>
        <w:szCs w:val="22"/>
        <w:lang w:val="es-PE" w:eastAsia="es-PE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56F3F44" wp14:editId="57DAF662">
              <wp:simplePos x="0" y="0"/>
              <wp:positionH relativeFrom="column">
                <wp:posOffset>-869027</wp:posOffset>
              </wp:positionH>
              <wp:positionV relativeFrom="paragraph">
                <wp:posOffset>-399646</wp:posOffset>
              </wp:positionV>
              <wp:extent cx="2126615" cy="1009261"/>
              <wp:effectExtent l="0" t="0" r="0" b="0"/>
              <wp:wrapNone/>
              <wp:docPr id="100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126615" cy="100926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BD92C0" w14:textId="77777777" w:rsidR="003B2CE4" w:rsidRPr="00E3694F" w:rsidRDefault="003B2CE4" w:rsidP="003B2CE4">
                          <w:pPr>
                            <w:jc w:val="center"/>
                            <w:rPr>
                              <w:sz w:val="20"/>
                            </w:rPr>
                          </w:pPr>
                          <w:r w:rsidRPr="007B20C5">
                            <w:rPr>
                              <w:rFonts w:ascii="Arial" w:hAnsi="Arial" w:cs="Arial"/>
                              <w:noProof/>
                              <w:color w:val="0000FF"/>
                              <w:sz w:val="20"/>
                              <w:lang w:val="es-PE" w:eastAsia="es-PE"/>
                            </w:rPr>
                            <w:drawing>
                              <wp:inline distT="0" distB="0" distL="0" distR="0" wp14:anchorId="70F26F52" wp14:editId="1FA58D55">
                                <wp:extent cx="393065" cy="444500"/>
                                <wp:effectExtent l="0" t="0" r="0" b="0"/>
                                <wp:docPr id="150" name="Imagen 2" descr="http://www.google.com.pe/images?q=tbn:rl65tbfDq30KVM::upload.wikimedia.org/wikipedia/commons/9/9a/Escudo_nacional_del_Per%C3%BA.JPG&amp;t=1&amp;h=196&amp;w=179&amp;usg=__2J94bhlU4el0-VfiDXmW1pHqxWs=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2" descr="http://www.google.com.pe/images?q=tbn:rl65tbfDq30KVM::upload.wikimedia.org/wikipedia/commons/9/9a/Escudo_nacional_del_Per%C3%BA.JPG&amp;t=1&amp;h=196&amp;w=179&amp;usg=__2J94bhlU4el0-VfiDXmW1pHqxWs=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93065" cy="444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34B3B295" w14:textId="77777777" w:rsidR="003B2CE4" w:rsidRPr="008547A5" w:rsidRDefault="003B2CE4" w:rsidP="003B2CE4">
                          <w:pPr>
                            <w:jc w:val="center"/>
                            <w:rPr>
                              <w:rFonts w:ascii="Arial Narrow" w:hAnsi="Arial Narrow"/>
                              <w:b/>
                              <w:sz w:val="18"/>
                              <w:szCs w:val="18"/>
                            </w:rPr>
                          </w:pPr>
                          <w:r w:rsidRPr="008547A5">
                            <w:rPr>
                              <w:rFonts w:ascii="Arial Narrow" w:hAnsi="Arial Narrow"/>
                              <w:b/>
                              <w:sz w:val="18"/>
                              <w:szCs w:val="18"/>
                            </w:rPr>
                            <w:t>POLICIA NACIONAL</w:t>
                          </w:r>
                          <w:r>
                            <w:rPr>
                              <w:rFonts w:ascii="Arial Narrow" w:hAnsi="Arial Narrow"/>
                              <w:b/>
                              <w:sz w:val="18"/>
                              <w:szCs w:val="18"/>
                            </w:rPr>
                            <w:t xml:space="preserve"> DEL PERU</w:t>
                          </w:r>
                        </w:p>
                        <w:p w14:paraId="6CD6C801" w14:textId="77777777" w:rsidR="003B2CE4" w:rsidRPr="00602190" w:rsidRDefault="003B2CE4" w:rsidP="003B2CE4">
                          <w:pPr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602190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UNIDAD DE INVESTIGACI</w:t>
                          </w:r>
                          <w:r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Ó</w:t>
                          </w:r>
                          <w:r w:rsidRPr="00602190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N DE ACC</w:t>
                          </w:r>
                          <w:r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IDENTES DE TRÁNSITO - NORTE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6F3F44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40" type="#_x0000_t202" style="position:absolute;margin-left:-68.45pt;margin-top:-31.45pt;width:167.45pt;height:79.4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" filled="f" stroked="f">
              <v:path arrowok="t"/>
              <v:textbox>
                <w:txbxContent>
                  <w:p w14:paraId="65BD92C0" w14:textId="77777777" w:rsidR="003B2CE4" w:rsidRPr="00E3694F" w:rsidRDefault="003B2CE4" w:rsidP="003B2CE4">
                    <w:pPr>
                      <w:jc w:val="center"/>
                      <w:rPr>
                        <w:sz w:val="20"/>
                      </w:rPr>
                    </w:pPr>
                    <w:r w:rsidRPr="007B20C5">
                      <w:rPr>
                        <w:rFonts w:ascii="Arial" w:hAnsi="Arial" w:cs="Arial"/>
                        <w:noProof/>
                        <w:color w:val="0000FF"/>
                        <w:sz w:val="20"/>
                        <w:lang w:val="es-PE" w:eastAsia="es-PE"/>
                      </w:rPr>
                      <w:drawing>
                        <wp:inline distT="0" distB="0" distL="0" distR="0" wp14:anchorId="70F26F52" wp14:editId="1FA58D55">
                          <wp:extent cx="393065" cy="444500"/>
                          <wp:effectExtent l="0" t="0" r="0" b="0"/>
                          <wp:docPr id="150" name="Imagen 2" descr="http://www.google.com.pe/images?q=tbn:rl65tbfDq30KVM::upload.wikimedia.org/wikipedia/commons/9/9a/Escudo_nacional_del_Per%C3%BA.JPG&amp;t=1&amp;h=196&amp;w=179&amp;usg=__2J94bhlU4el0-VfiDXmW1pHqxWs=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n 2" descr="http://www.google.com.pe/images?q=tbn:rl65tbfDq30KVM::upload.wikimedia.org/wikipedia/commons/9/9a/Escudo_nacional_del_Per%C3%BA.JPG&amp;t=1&amp;h=196&amp;w=179&amp;usg=__2J94bhlU4el0-VfiDXmW1pHqxWs=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393065" cy="444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34B3B295" w14:textId="77777777" w:rsidR="003B2CE4" w:rsidRPr="008547A5" w:rsidRDefault="003B2CE4" w:rsidP="003B2CE4">
                    <w:pPr>
                      <w:jc w:val="center"/>
                      <w:rPr>
                        <w:rFonts w:ascii="Arial Narrow" w:hAnsi="Arial Narrow"/>
                        <w:b/>
                        <w:sz w:val="18"/>
                        <w:szCs w:val="18"/>
                      </w:rPr>
                    </w:pPr>
                    <w:r w:rsidRPr="008547A5">
                      <w:rPr>
                        <w:rFonts w:ascii="Arial Narrow" w:hAnsi="Arial Narrow"/>
                        <w:b/>
                        <w:sz w:val="18"/>
                        <w:szCs w:val="18"/>
                      </w:rPr>
                      <w:t>POLICIA NACIONAL</w:t>
                    </w:r>
                    <w:r>
                      <w:rPr>
                        <w:rFonts w:ascii="Arial Narrow" w:hAnsi="Arial Narrow"/>
                        <w:b/>
                        <w:sz w:val="18"/>
                        <w:szCs w:val="18"/>
                      </w:rPr>
                      <w:t xml:space="preserve"> DEL PERU</w:t>
                    </w:r>
                  </w:p>
                  <w:p w14:paraId="6CD6C801" w14:textId="77777777" w:rsidR="003B2CE4" w:rsidRPr="00602190" w:rsidRDefault="003B2CE4" w:rsidP="003B2CE4">
                    <w:pPr>
                      <w:jc w:val="center"/>
                      <w:rPr>
                        <w:rFonts w:ascii="Arial Narrow" w:hAnsi="Arial Narrow"/>
                        <w:b/>
                        <w:sz w:val="16"/>
                        <w:szCs w:val="16"/>
                      </w:rPr>
                    </w:pPr>
                    <w:r w:rsidRPr="00602190">
                      <w:rPr>
                        <w:rFonts w:ascii="Arial Narrow" w:hAnsi="Arial Narrow"/>
                        <w:b/>
                        <w:sz w:val="16"/>
                        <w:szCs w:val="16"/>
                      </w:rPr>
                      <w:t>UNIDAD DE INVESTIGACI</w:t>
                    </w:r>
                    <w:r>
                      <w:rPr>
                        <w:rFonts w:ascii="Arial Narrow" w:hAnsi="Arial Narrow"/>
                        <w:b/>
                        <w:sz w:val="16"/>
                        <w:szCs w:val="16"/>
                      </w:rPr>
                      <w:t>Ó</w:t>
                    </w:r>
                    <w:r w:rsidRPr="00602190">
                      <w:rPr>
                        <w:rFonts w:ascii="Arial Narrow" w:hAnsi="Arial Narrow"/>
                        <w:b/>
                        <w:sz w:val="16"/>
                        <w:szCs w:val="16"/>
                      </w:rPr>
                      <w:t>N DE ACC</w:t>
                    </w:r>
                    <w:r>
                      <w:rPr>
                        <w:rFonts w:ascii="Arial Narrow" w:hAnsi="Arial Narrow"/>
                        <w:b/>
                        <w:sz w:val="16"/>
                        <w:szCs w:val="16"/>
                      </w:rPr>
                      <w:t>IDENTES DE TRÁNSITO - NORTE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47747"/>
    <w:multiLevelType w:val="hybridMultilevel"/>
    <w:tmpl w:val="FBDCCAB4"/>
    <w:lvl w:ilvl="0" w:tplc="39C6F202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6290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query w:val="SELECT * FROM `DATOS$`"/>
    <w:activeRecord w:val="52"/>
  </w:mailMerge>
  <w:defaultTabStop w:val="709"/>
  <w:hyphenationZone w:val="425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A44"/>
    <w:rsid w:val="000048B4"/>
    <w:rsid w:val="000064B0"/>
    <w:rsid w:val="00021210"/>
    <w:rsid w:val="00022B55"/>
    <w:rsid w:val="00023811"/>
    <w:rsid w:val="00043C8E"/>
    <w:rsid w:val="0004582B"/>
    <w:rsid w:val="000503C0"/>
    <w:rsid w:val="0006224C"/>
    <w:rsid w:val="00066730"/>
    <w:rsid w:val="00070AC3"/>
    <w:rsid w:val="000717A1"/>
    <w:rsid w:val="00092ABA"/>
    <w:rsid w:val="00092E87"/>
    <w:rsid w:val="00093867"/>
    <w:rsid w:val="000A0455"/>
    <w:rsid w:val="000A6AF7"/>
    <w:rsid w:val="000B7BDC"/>
    <w:rsid w:val="000C1C7C"/>
    <w:rsid w:val="000C3F59"/>
    <w:rsid w:val="000C6076"/>
    <w:rsid w:val="000F01EF"/>
    <w:rsid w:val="000F0249"/>
    <w:rsid w:val="00103C82"/>
    <w:rsid w:val="001202CC"/>
    <w:rsid w:val="001211E5"/>
    <w:rsid w:val="001219AB"/>
    <w:rsid w:val="001238C2"/>
    <w:rsid w:val="00130709"/>
    <w:rsid w:val="00134EF5"/>
    <w:rsid w:val="001446F1"/>
    <w:rsid w:val="001472AD"/>
    <w:rsid w:val="0017171C"/>
    <w:rsid w:val="0017292B"/>
    <w:rsid w:val="001948DE"/>
    <w:rsid w:val="00195458"/>
    <w:rsid w:val="001C15EF"/>
    <w:rsid w:val="001D0107"/>
    <w:rsid w:val="00202B81"/>
    <w:rsid w:val="00213144"/>
    <w:rsid w:val="002138D3"/>
    <w:rsid w:val="002153FB"/>
    <w:rsid w:val="0022697B"/>
    <w:rsid w:val="00230E2B"/>
    <w:rsid w:val="00234733"/>
    <w:rsid w:val="00236543"/>
    <w:rsid w:val="00237400"/>
    <w:rsid w:val="00244AAD"/>
    <w:rsid w:val="002468A8"/>
    <w:rsid w:val="0026115F"/>
    <w:rsid w:val="00265D5B"/>
    <w:rsid w:val="002716E7"/>
    <w:rsid w:val="00274749"/>
    <w:rsid w:val="00285DDB"/>
    <w:rsid w:val="002875E4"/>
    <w:rsid w:val="00287FCB"/>
    <w:rsid w:val="00291E0A"/>
    <w:rsid w:val="00293FBD"/>
    <w:rsid w:val="00297661"/>
    <w:rsid w:val="002C010E"/>
    <w:rsid w:val="002D1AAA"/>
    <w:rsid w:val="002D7D0E"/>
    <w:rsid w:val="002D7D9A"/>
    <w:rsid w:val="002E240D"/>
    <w:rsid w:val="002F1404"/>
    <w:rsid w:val="002F4FE7"/>
    <w:rsid w:val="003030F5"/>
    <w:rsid w:val="003206DE"/>
    <w:rsid w:val="003368B9"/>
    <w:rsid w:val="00351289"/>
    <w:rsid w:val="003717AA"/>
    <w:rsid w:val="00376D9B"/>
    <w:rsid w:val="00380D64"/>
    <w:rsid w:val="00393472"/>
    <w:rsid w:val="003A1BCF"/>
    <w:rsid w:val="003B2CE4"/>
    <w:rsid w:val="003B7282"/>
    <w:rsid w:val="003F02C8"/>
    <w:rsid w:val="003F78E0"/>
    <w:rsid w:val="00405A44"/>
    <w:rsid w:val="00411DE6"/>
    <w:rsid w:val="00412346"/>
    <w:rsid w:val="00417264"/>
    <w:rsid w:val="00424427"/>
    <w:rsid w:val="00425733"/>
    <w:rsid w:val="00431506"/>
    <w:rsid w:val="00455524"/>
    <w:rsid w:val="00460BF8"/>
    <w:rsid w:val="004670B1"/>
    <w:rsid w:val="00467545"/>
    <w:rsid w:val="00473F81"/>
    <w:rsid w:val="004827F8"/>
    <w:rsid w:val="00497771"/>
    <w:rsid w:val="004A3478"/>
    <w:rsid w:val="004B2D8D"/>
    <w:rsid w:val="004D7626"/>
    <w:rsid w:val="004E6B15"/>
    <w:rsid w:val="004F755C"/>
    <w:rsid w:val="00503661"/>
    <w:rsid w:val="00511153"/>
    <w:rsid w:val="005132D4"/>
    <w:rsid w:val="005157DD"/>
    <w:rsid w:val="00515F3A"/>
    <w:rsid w:val="00552529"/>
    <w:rsid w:val="00556FE4"/>
    <w:rsid w:val="00565C61"/>
    <w:rsid w:val="00570A10"/>
    <w:rsid w:val="005927EE"/>
    <w:rsid w:val="005C519E"/>
    <w:rsid w:val="005D6394"/>
    <w:rsid w:val="005D7659"/>
    <w:rsid w:val="005E0E6C"/>
    <w:rsid w:val="005E2821"/>
    <w:rsid w:val="005E7CD2"/>
    <w:rsid w:val="005F608D"/>
    <w:rsid w:val="00605F6E"/>
    <w:rsid w:val="0061067E"/>
    <w:rsid w:val="006146EE"/>
    <w:rsid w:val="0062119F"/>
    <w:rsid w:val="00626C0D"/>
    <w:rsid w:val="00632B67"/>
    <w:rsid w:val="00637907"/>
    <w:rsid w:val="00643F40"/>
    <w:rsid w:val="006547E6"/>
    <w:rsid w:val="00656ACC"/>
    <w:rsid w:val="00660867"/>
    <w:rsid w:val="00682BF6"/>
    <w:rsid w:val="00695912"/>
    <w:rsid w:val="006A6A08"/>
    <w:rsid w:val="006A6E2A"/>
    <w:rsid w:val="006A762E"/>
    <w:rsid w:val="006B20B0"/>
    <w:rsid w:val="006B3696"/>
    <w:rsid w:val="006B4C2E"/>
    <w:rsid w:val="006B7DD6"/>
    <w:rsid w:val="006C538A"/>
    <w:rsid w:val="006F0A37"/>
    <w:rsid w:val="006F1CAF"/>
    <w:rsid w:val="007041E6"/>
    <w:rsid w:val="00715E42"/>
    <w:rsid w:val="007219CA"/>
    <w:rsid w:val="0072329F"/>
    <w:rsid w:val="007648BF"/>
    <w:rsid w:val="007732D7"/>
    <w:rsid w:val="0078186E"/>
    <w:rsid w:val="0079232C"/>
    <w:rsid w:val="00793594"/>
    <w:rsid w:val="007A7A50"/>
    <w:rsid w:val="007A7DDE"/>
    <w:rsid w:val="007B20C5"/>
    <w:rsid w:val="007C742B"/>
    <w:rsid w:val="007F7427"/>
    <w:rsid w:val="007F7572"/>
    <w:rsid w:val="00803E1B"/>
    <w:rsid w:val="00833C55"/>
    <w:rsid w:val="008571A9"/>
    <w:rsid w:val="008608B6"/>
    <w:rsid w:val="008611B0"/>
    <w:rsid w:val="00866209"/>
    <w:rsid w:val="008810E7"/>
    <w:rsid w:val="00882065"/>
    <w:rsid w:val="008A56E4"/>
    <w:rsid w:val="008D07C1"/>
    <w:rsid w:val="008E27C8"/>
    <w:rsid w:val="008F7233"/>
    <w:rsid w:val="0090283C"/>
    <w:rsid w:val="00903CC0"/>
    <w:rsid w:val="00906ABC"/>
    <w:rsid w:val="00912784"/>
    <w:rsid w:val="009355E6"/>
    <w:rsid w:val="009360CE"/>
    <w:rsid w:val="009471F0"/>
    <w:rsid w:val="00956E34"/>
    <w:rsid w:val="00981485"/>
    <w:rsid w:val="00995420"/>
    <w:rsid w:val="009A0425"/>
    <w:rsid w:val="009A2426"/>
    <w:rsid w:val="009C2C28"/>
    <w:rsid w:val="009D01CE"/>
    <w:rsid w:val="009E4E54"/>
    <w:rsid w:val="009E68A2"/>
    <w:rsid w:val="009F28FE"/>
    <w:rsid w:val="009F37E4"/>
    <w:rsid w:val="00A03DB6"/>
    <w:rsid w:val="00A228D8"/>
    <w:rsid w:val="00A3158E"/>
    <w:rsid w:val="00A464CA"/>
    <w:rsid w:val="00A67750"/>
    <w:rsid w:val="00A703C2"/>
    <w:rsid w:val="00A748A4"/>
    <w:rsid w:val="00A86283"/>
    <w:rsid w:val="00A91C12"/>
    <w:rsid w:val="00A96788"/>
    <w:rsid w:val="00AA5B0F"/>
    <w:rsid w:val="00AB5085"/>
    <w:rsid w:val="00AB748B"/>
    <w:rsid w:val="00AC6A68"/>
    <w:rsid w:val="00AE0392"/>
    <w:rsid w:val="00AF40CA"/>
    <w:rsid w:val="00AF44A7"/>
    <w:rsid w:val="00B150A9"/>
    <w:rsid w:val="00B16553"/>
    <w:rsid w:val="00B20D95"/>
    <w:rsid w:val="00B23E30"/>
    <w:rsid w:val="00B27CC0"/>
    <w:rsid w:val="00B57807"/>
    <w:rsid w:val="00B63AAC"/>
    <w:rsid w:val="00B737E8"/>
    <w:rsid w:val="00B87897"/>
    <w:rsid w:val="00B92562"/>
    <w:rsid w:val="00B94280"/>
    <w:rsid w:val="00BB4FA7"/>
    <w:rsid w:val="00BD23EE"/>
    <w:rsid w:val="00BE0545"/>
    <w:rsid w:val="00BE289A"/>
    <w:rsid w:val="00C102AE"/>
    <w:rsid w:val="00C63691"/>
    <w:rsid w:val="00C707F5"/>
    <w:rsid w:val="00C81C8C"/>
    <w:rsid w:val="00C8239D"/>
    <w:rsid w:val="00C96AD0"/>
    <w:rsid w:val="00CA2FCC"/>
    <w:rsid w:val="00CA447A"/>
    <w:rsid w:val="00CA73AB"/>
    <w:rsid w:val="00CC3EA2"/>
    <w:rsid w:val="00CD4C6C"/>
    <w:rsid w:val="00CE38B0"/>
    <w:rsid w:val="00CF430A"/>
    <w:rsid w:val="00D0007E"/>
    <w:rsid w:val="00D013A5"/>
    <w:rsid w:val="00D27F44"/>
    <w:rsid w:val="00D33CC6"/>
    <w:rsid w:val="00D358D7"/>
    <w:rsid w:val="00D44C45"/>
    <w:rsid w:val="00D5226C"/>
    <w:rsid w:val="00D61F62"/>
    <w:rsid w:val="00D627A8"/>
    <w:rsid w:val="00D728B5"/>
    <w:rsid w:val="00D950BC"/>
    <w:rsid w:val="00DB6DB1"/>
    <w:rsid w:val="00DB6FAC"/>
    <w:rsid w:val="00DC55D6"/>
    <w:rsid w:val="00DE5629"/>
    <w:rsid w:val="00DE62D7"/>
    <w:rsid w:val="00DE6C06"/>
    <w:rsid w:val="00DF5EF4"/>
    <w:rsid w:val="00E006FA"/>
    <w:rsid w:val="00E0280A"/>
    <w:rsid w:val="00E066BD"/>
    <w:rsid w:val="00E141B6"/>
    <w:rsid w:val="00E1498F"/>
    <w:rsid w:val="00E207EE"/>
    <w:rsid w:val="00E2212E"/>
    <w:rsid w:val="00E31912"/>
    <w:rsid w:val="00E565D0"/>
    <w:rsid w:val="00E755B2"/>
    <w:rsid w:val="00E9104B"/>
    <w:rsid w:val="00EA0FA6"/>
    <w:rsid w:val="00EB201A"/>
    <w:rsid w:val="00EB7CF5"/>
    <w:rsid w:val="00EC6132"/>
    <w:rsid w:val="00ED0F63"/>
    <w:rsid w:val="00EE2B7E"/>
    <w:rsid w:val="00EE540A"/>
    <w:rsid w:val="00EF0AFD"/>
    <w:rsid w:val="00EF772C"/>
    <w:rsid w:val="00F03EDB"/>
    <w:rsid w:val="00F06156"/>
    <w:rsid w:val="00F13BD5"/>
    <w:rsid w:val="00F2136B"/>
    <w:rsid w:val="00F22862"/>
    <w:rsid w:val="00F26619"/>
    <w:rsid w:val="00F4003E"/>
    <w:rsid w:val="00F45A6C"/>
    <w:rsid w:val="00F5240A"/>
    <w:rsid w:val="00F54A4B"/>
    <w:rsid w:val="00F70C1A"/>
    <w:rsid w:val="00F7235F"/>
    <w:rsid w:val="00FA11A4"/>
    <w:rsid w:val="00FA4785"/>
    <w:rsid w:val="00FB31C1"/>
    <w:rsid w:val="00FB583E"/>
    <w:rsid w:val="00FD5B1B"/>
    <w:rsid w:val="00FD71A3"/>
    <w:rsid w:val="00FE20E0"/>
    <w:rsid w:val="00FE742E"/>
    <w:rsid w:val="00FF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03CFA2E6"/>
  <w15:docId w15:val="{74806027-E97E-4237-965E-4B2961158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ES_trad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2">
    <w:name w:val="heading 2"/>
    <w:basedOn w:val="Normal"/>
    <w:next w:val="Normal"/>
    <w:qFormat/>
    <w:rsid w:val="00455524"/>
    <w:pPr>
      <w:keepNext/>
      <w:jc w:val="both"/>
      <w:outlineLvl w:val="1"/>
    </w:pPr>
    <w:rPr>
      <w:rFonts w:ascii="Arial" w:hAnsi="Arial"/>
      <w:b/>
      <w:szCs w:val="20"/>
      <w:u w:val="single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jc w:val="both"/>
    </w:pPr>
  </w:style>
  <w:style w:type="paragraph" w:styleId="Textodeglobo">
    <w:name w:val="Balloon Text"/>
    <w:basedOn w:val="Normal"/>
    <w:semiHidden/>
    <w:rsid w:val="002C010E"/>
    <w:rPr>
      <w:rFonts w:ascii="Tahoma" w:hAnsi="Tahoma" w:cs="Tahoma"/>
      <w:sz w:val="16"/>
      <w:szCs w:val="16"/>
    </w:rPr>
  </w:style>
  <w:style w:type="paragraph" w:styleId="Textoindependiente2">
    <w:name w:val="Body Text 2"/>
    <w:basedOn w:val="Normal"/>
    <w:link w:val="Textoindependiente2Car"/>
    <w:rsid w:val="009D01CE"/>
    <w:pPr>
      <w:spacing w:after="120" w:line="480" w:lineRule="auto"/>
    </w:pPr>
    <w:rPr>
      <w:lang w:val="x-none" w:eastAsia="x-none"/>
    </w:rPr>
  </w:style>
  <w:style w:type="character" w:customStyle="1" w:styleId="Textoindependiente2Car">
    <w:name w:val="Texto independiente 2 Car"/>
    <w:link w:val="Textoindependiente2"/>
    <w:rsid w:val="009D01CE"/>
    <w:rPr>
      <w:sz w:val="24"/>
      <w:szCs w:val="24"/>
    </w:rPr>
  </w:style>
  <w:style w:type="paragraph" w:styleId="Encabezado">
    <w:name w:val="header"/>
    <w:basedOn w:val="Normal"/>
    <w:link w:val="EncabezadoCar"/>
    <w:rsid w:val="003030F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3030F5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3030F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3030F5"/>
    <w:rPr>
      <w:sz w:val="24"/>
      <w:szCs w:val="24"/>
      <w:lang w:val="es-ES" w:eastAsia="es-ES"/>
    </w:rPr>
  </w:style>
  <w:style w:type="table" w:styleId="Tablaconcuadrcula">
    <w:name w:val="Table Grid"/>
    <w:basedOn w:val="Tablanormal"/>
    <w:unhideWhenUsed/>
    <w:rsid w:val="004123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nhideWhenUsed/>
    <w:rsid w:val="00A9678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96788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DB6F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512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9994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3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jpg"/><Relationship Id="rId1" Type="http://schemas.openxmlformats.org/officeDocument/2006/relationships/image" Target="media/image7.png"/><Relationship Id="rId4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" TargetMode="External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6" Type="http://schemas.openxmlformats.org/officeDocument/2006/relationships/image" Target="media/image60.jpeg"/><Relationship Id="rId5" Type="http://schemas.openxmlformats.org/officeDocument/2006/relationships/hyperlink" Target="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" TargetMode="External"/><Relationship Id="rId4" Type="http://schemas.openxmlformats.org/officeDocument/2006/relationships/image" Target="media/image6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IAT_NORTE\iCloudDrive\A%20DIVPIAT%20PNP\FORMATOS\ACCES\Citaciones\Investigado.dot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C:\Users\UIAT_NORTE\iCloudDrive\A DIVPIAT PNP\FORMATOS\ACCES\Citaciones\Investigado.dotm</Template>
  <TotalTime>2</TotalTime>
  <Pages>1</Pages>
  <Words>153</Words>
  <Characters>971</Characters>
  <Application>Microsoft Office Word</Application>
  <DocSecurity>0</DocSecurity>
  <Lines>55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1084</CharactersWithSpaces>
  <SharedDoc>false</SharedDoc>
  <HLinks>
    <vt:vector size="120" baseType="variant">
      <vt:variant>
        <vt:i4>5308487</vt:i4>
      </vt:variant>
      <vt:variant>
        <vt:i4>44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42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38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36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32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30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26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24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20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18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14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12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8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6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2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0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7733282</vt:i4>
      </vt:variant>
      <vt:variant>
        <vt:i4>-1</vt:i4>
      </vt:variant>
      <vt:variant>
        <vt:i4>1041</vt:i4>
      </vt:variant>
      <vt:variant>
        <vt:i4>1</vt:i4>
      </vt:variant>
      <vt:variant>
        <vt:lpwstr>http://www.pnp.gob.pe/direcciones/7dirtepol/transito/images/divpiat.jpg</vt:lpwstr>
      </vt:variant>
      <vt:variant>
        <vt:lpwstr/>
      </vt:variant>
      <vt:variant>
        <vt:i4>7733282</vt:i4>
      </vt:variant>
      <vt:variant>
        <vt:i4>-1</vt:i4>
      </vt:variant>
      <vt:variant>
        <vt:i4>1033</vt:i4>
      </vt:variant>
      <vt:variant>
        <vt:i4>1</vt:i4>
      </vt:variant>
      <vt:variant>
        <vt:lpwstr>http://www.pnp.gob.pe/direcciones/7dirtepol/transito/images/divpiat.jpg</vt:lpwstr>
      </vt:variant>
      <vt:variant>
        <vt:lpwstr/>
      </vt:variant>
      <vt:variant>
        <vt:i4>7733282</vt:i4>
      </vt:variant>
      <vt:variant>
        <vt:i4>-1</vt:i4>
      </vt:variant>
      <vt:variant>
        <vt:i4>1028</vt:i4>
      </vt:variant>
      <vt:variant>
        <vt:i4>1</vt:i4>
      </vt:variant>
      <vt:variant>
        <vt:lpwstr>http://www.pnp.gob.pe/direcciones/7dirtepol/transito/images/divpiat.jpg</vt:lpwstr>
      </vt:variant>
      <vt:variant>
        <vt:lpwstr/>
      </vt:variant>
      <vt:variant>
        <vt:i4>7733282</vt:i4>
      </vt:variant>
      <vt:variant>
        <vt:i4>-1</vt:i4>
      </vt:variant>
      <vt:variant>
        <vt:i4>1037</vt:i4>
      </vt:variant>
      <vt:variant>
        <vt:i4>1</vt:i4>
      </vt:variant>
      <vt:variant>
        <vt:lpwstr>http://www.pnp.gob.pe/direcciones/7dirtepol/transito/images/divpiat.jpg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merino sancho</dc:creator>
  <cp:keywords/>
  <cp:lastModifiedBy>MSO365</cp:lastModifiedBy>
  <cp:revision>3</cp:revision>
  <cp:lastPrinted>2025-06-17T01:28:00Z</cp:lastPrinted>
  <dcterms:created xsi:type="dcterms:W3CDTF">2025-10-12T04:19:00Z</dcterms:created>
  <dcterms:modified xsi:type="dcterms:W3CDTF">2026-01-16T06:58:00Z</dcterms:modified>
</cp:coreProperties>
</file>