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3896" w14:textId="1BC63E7C" w:rsidR="003E4A87" w:rsidRPr="00AE07D3" w:rsidRDefault="003E4A87" w:rsidP="0034585D">
      <w:pPr>
        <w:jc w:val="center"/>
        <w:rPr>
          <w:rFonts w:ascii="Arial" w:hAnsi="Arial" w:cs="Arial"/>
          <w:b/>
          <w:bCs/>
          <w:color w:val="EE0000"/>
          <w:u w:val="single"/>
          <w:lang w:val="es-ES_tradnl"/>
        </w:rPr>
      </w:pPr>
      <w:r w:rsidRPr="00AE07D3">
        <w:rPr>
          <w:rFonts w:ascii="Arial" w:hAnsi="Arial" w:cs="Arial"/>
          <w:b/>
          <w:bCs/>
          <w:color w:val="EE0000"/>
          <w:u w:val="single"/>
          <w:lang w:val="es-ES_tradnl"/>
        </w:rPr>
        <w:t xml:space="preserve">MANIFESTACIÓN </w:t>
      </w:r>
      <w:r w:rsidR="00896050" w:rsidRPr="00AE07D3">
        <w:rPr>
          <w:rFonts w:ascii="Arial" w:hAnsi="Arial" w:cs="Arial"/>
          <w:b/>
          <w:bCs/>
          <w:color w:val="EE0000"/>
          <w:u w:val="single"/>
          <w:lang w:val="es-ES_tradnl"/>
        </w:rPr>
        <w:t xml:space="preserve">DE </w:t>
      </w:r>
      <w:r w:rsidR="009D3089" w:rsidRPr="00AE07D3">
        <w:rPr>
          <w:rFonts w:ascii="Arial" w:hAnsi="Arial" w:cs="Arial"/>
          <w:b/>
          <w:bCs/>
          <w:color w:val="EE0000"/>
          <w:u w:val="single"/>
          <w:lang w:val="es-ES_tradnl"/>
        </w:rPr>
        <w:t xml:space="preserve">${CONDUCTOR_NOMBRE_COMPLETO} </w:t>
      </w:r>
      <w:r w:rsidRPr="00AE07D3">
        <w:rPr>
          <w:rFonts w:ascii="Arial" w:hAnsi="Arial" w:cs="Arial"/>
          <w:b/>
          <w:bCs/>
          <w:color w:val="EE0000"/>
          <w:u w:val="single"/>
          <w:lang w:val="es-ES_tradnl"/>
        </w:rPr>
        <w:t>(</w:t>
      </w:r>
      <w:r w:rsidR="009D3089" w:rsidRPr="00AE07D3">
        <w:rPr>
          <w:rFonts w:ascii="Arial" w:hAnsi="Arial" w:cs="Arial"/>
          <w:b/>
          <w:bCs/>
          <w:color w:val="EE0000"/>
          <w:u w:val="single"/>
          <w:lang w:val="es-ES_tradnl"/>
        </w:rPr>
        <w:t>${CONDUCTOR_EDAD_AL_ACCIDENTE}</w:t>
      </w:r>
      <w:r w:rsidRPr="00AE07D3">
        <w:rPr>
          <w:rFonts w:ascii="Arial" w:hAnsi="Arial" w:cs="Arial"/>
          <w:b/>
          <w:bCs/>
          <w:color w:val="EE0000"/>
          <w:u w:val="single"/>
          <w:lang w:val="es-ES_tradnl"/>
        </w:rPr>
        <w:t>)</w:t>
      </w:r>
    </w:p>
    <w:p w14:paraId="694DA00A" w14:textId="77777777" w:rsidR="003E4A87" w:rsidRPr="00AE07D3" w:rsidRDefault="003E4A87" w:rsidP="0034585D">
      <w:pPr>
        <w:jc w:val="both"/>
        <w:rPr>
          <w:rFonts w:ascii="Arial" w:hAnsi="Arial" w:cs="Arial"/>
          <w:b/>
          <w:bCs/>
          <w:color w:val="EE0000"/>
          <w:u w:val="single"/>
          <w:lang w:val="es-ES_tradnl"/>
        </w:rPr>
      </w:pPr>
    </w:p>
    <w:p w14:paraId="7C7FA001" w14:textId="5533A0BA" w:rsidR="003E4A87" w:rsidRPr="00AE07D3" w:rsidRDefault="003E4A87" w:rsidP="00FA5BE4">
      <w:pPr>
        <w:jc w:val="both"/>
        <w:rPr>
          <w:rFonts w:ascii="Arial" w:hAnsi="Arial" w:cs="Arial"/>
          <w:color w:val="EE0000"/>
          <w:lang w:val="es-ES_tradnl"/>
        </w:rPr>
      </w:pPr>
      <w:r w:rsidRPr="00AE07D3">
        <w:rPr>
          <w:rFonts w:ascii="Arial" w:hAnsi="Arial" w:cs="Arial"/>
          <w:bCs/>
          <w:color w:val="EE0000"/>
          <w:lang w:val="es-ES_tradnl"/>
        </w:rPr>
        <w:t>--- En el Distrito Santa Rosa, siendo las</w:t>
      </w:r>
      <w:r w:rsidR="00E3187B" w:rsidRPr="00AE07D3">
        <w:rPr>
          <w:rFonts w:ascii="Arial" w:hAnsi="Arial" w:cs="Arial"/>
          <w:bCs/>
          <w:color w:val="EE0000"/>
          <w:lang w:val="es-ES_tradnl"/>
        </w:rPr>
        <w:t xml:space="preserve"> </w:t>
      </w:r>
      <w:r w:rsidR="009B12AB" w:rsidRPr="00AE07D3">
        <w:rPr>
          <w:rFonts w:ascii="Arial" w:hAnsi="Arial" w:cs="Arial"/>
          <w:bCs/>
          <w:color w:val="EE0000"/>
          <w:lang w:val="es-ES_tradnl"/>
        </w:rPr>
        <w:t>XXXX</w:t>
      </w:r>
      <w:r w:rsidRPr="00AE07D3">
        <w:rPr>
          <w:rFonts w:ascii="Arial" w:hAnsi="Arial" w:cs="Arial"/>
          <w:bCs/>
          <w:color w:val="EE0000"/>
          <w:lang w:val="es-ES_tradnl"/>
        </w:rPr>
        <w:t xml:space="preserve"> horas, del día</w:t>
      </w:r>
      <w:r w:rsidR="00E3187B" w:rsidRPr="00AE07D3">
        <w:rPr>
          <w:rFonts w:ascii="Arial" w:hAnsi="Arial" w:cs="Arial"/>
          <w:bCs/>
          <w:color w:val="EE0000"/>
          <w:lang w:val="es-ES_tradnl"/>
        </w:rPr>
        <w:t xml:space="preserve"> </w:t>
      </w:r>
      <w:r w:rsidR="009B12AB" w:rsidRPr="00AE07D3">
        <w:rPr>
          <w:rFonts w:ascii="Arial" w:hAnsi="Arial" w:cs="Arial"/>
          <w:bCs/>
          <w:color w:val="EE0000"/>
          <w:lang w:val="es-ES_tradnl"/>
        </w:rPr>
        <w:fldChar w:fldCharType="begin"/>
      </w:r>
      <w:r w:rsidR="009B12AB" w:rsidRPr="00AE07D3">
        <w:rPr>
          <w:rFonts w:ascii="Arial" w:hAnsi="Arial" w:cs="Arial"/>
          <w:bCs/>
          <w:color w:val="EE0000"/>
          <w:lang w:val="es-ES_tradnl"/>
        </w:rPr>
        <w:instrText xml:space="preserve"> TIME \@ "dd' de 'MMMM' de 'yyyy" </w:instrText>
      </w:r>
      <w:r w:rsidR="009B12AB" w:rsidRPr="00AE07D3">
        <w:rPr>
          <w:rFonts w:ascii="Arial" w:hAnsi="Arial" w:cs="Arial"/>
          <w:bCs/>
          <w:color w:val="EE0000"/>
          <w:lang w:val="es-ES_tradnl"/>
        </w:rPr>
        <w:fldChar w:fldCharType="separate"/>
      </w:r>
      <w:r w:rsidR="00A230AE">
        <w:rPr>
          <w:rFonts w:ascii="Arial" w:hAnsi="Arial" w:cs="Arial"/>
          <w:bCs/>
          <w:noProof/>
          <w:color w:val="EE0000"/>
          <w:lang w:val="es-ES_tradnl"/>
        </w:rPr>
        <w:t>31 de marzo de 2026</w:t>
      </w:r>
      <w:r w:rsidR="009B12AB" w:rsidRPr="00AE07D3">
        <w:rPr>
          <w:rFonts w:ascii="Arial" w:hAnsi="Arial" w:cs="Arial"/>
          <w:bCs/>
          <w:color w:val="EE0000"/>
          <w:lang w:val="es-ES_tradnl"/>
        </w:rPr>
        <w:fldChar w:fldCharType="end"/>
      </w:r>
      <w:r w:rsidRPr="00AE07D3">
        <w:rPr>
          <w:rFonts w:ascii="Arial" w:hAnsi="Arial" w:cs="Arial"/>
          <w:bCs/>
          <w:color w:val="EE0000"/>
          <w:lang w:val="es-ES_tradnl"/>
        </w:rPr>
        <w:t xml:space="preserve">, presente el ciudadano </w:t>
      </w:r>
      <w:r w:rsidR="009B12AB" w:rsidRPr="00AE07D3">
        <w:rPr>
          <w:rFonts w:ascii="Arial" w:hAnsi="Arial" w:cs="Arial"/>
          <w:bCs/>
          <w:color w:val="EE0000"/>
          <w:lang w:val="es-ES_tradnl"/>
        </w:rPr>
        <w:t xml:space="preserve">${CONDUCTOR_NOMBRE_COMPLETO} </w:t>
      </w:r>
      <w:r w:rsidRPr="00AE07D3">
        <w:rPr>
          <w:rFonts w:ascii="Arial" w:hAnsi="Arial" w:cs="Arial"/>
          <w:bCs/>
          <w:color w:val="EE0000"/>
          <w:lang w:val="es-ES_tradnl"/>
        </w:rPr>
        <w:t>(</w:t>
      </w:r>
      <w:r w:rsidR="009B12AB" w:rsidRPr="00AE07D3">
        <w:rPr>
          <w:rFonts w:ascii="Arial" w:hAnsi="Arial" w:cs="Arial"/>
          <w:bCs/>
          <w:color w:val="EE0000"/>
          <w:lang w:val="es-ES_tradnl"/>
        </w:rPr>
        <w:t>${CONDUCTOR_EDAD_AL_ACCIDENTE}</w:t>
      </w:r>
      <w:r w:rsidRPr="00AE07D3">
        <w:rPr>
          <w:rFonts w:ascii="Arial" w:hAnsi="Arial" w:cs="Arial"/>
          <w:bCs/>
          <w:color w:val="EE0000"/>
          <w:lang w:val="es-ES_tradnl"/>
        </w:rPr>
        <w:t xml:space="preserve">) a rendir su declaración en calidad de investigado con relación al accidente de tránsito, suscitado el día </w:t>
      </w:r>
      <w:r w:rsidR="009B12AB" w:rsidRPr="00AE07D3">
        <w:rPr>
          <w:rFonts w:ascii="Arial" w:hAnsi="Arial" w:cs="Arial"/>
          <w:bCs/>
          <w:color w:val="EE0000"/>
          <w:lang w:val="es-ES_tradnl"/>
        </w:rPr>
        <w:t>${ACCIDENTE_FECHA_ABREV}</w:t>
      </w:r>
      <w:r w:rsidRPr="00AE07D3">
        <w:rPr>
          <w:rFonts w:ascii="Arial" w:hAnsi="Arial" w:cs="Arial"/>
          <w:bCs/>
          <w:color w:val="EE0000"/>
          <w:lang w:val="es-ES_tradnl"/>
        </w:rPr>
        <w:t xml:space="preserve"> a las </w:t>
      </w:r>
      <w:r w:rsidR="009B12AB" w:rsidRPr="00AE07D3">
        <w:rPr>
          <w:rFonts w:ascii="Arial" w:hAnsi="Arial" w:cs="Arial"/>
          <w:bCs/>
          <w:color w:val="EE0000"/>
          <w:lang w:val="es-ES_tradnl"/>
        </w:rPr>
        <w:t xml:space="preserve">${ACCIDENTE_HORA} </w:t>
      </w:r>
      <w:r w:rsidRPr="00AE07D3">
        <w:rPr>
          <w:rFonts w:ascii="Arial" w:hAnsi="Arial" w:cs="Arial"/>
          <w:bCs/>
          <w:color w:val="EE0000"/>
          <w:lang w:val="es-ES_tradnl"/>
        </w:rPr>
        <w:t>horas aprox., con participación de</w:t>
      </w:r>
      <w:r w:rsidR="00904D5F" w:rsidRPr="00AE07D3">
        <w:rPr>
          <w:rFonts w:ascii="Arial" w:hAnsi="Arial" w:cs="Arial"/>
          <w:bCs/>
          <w:color w:val="EE0000"/>
          <w:lang w:val="es-ES_tradnl"/>
        </w:rPr>
        <w:t xml:space="preserve"> </w:t>
      </w:r>
      <w:r w:rsidRPr="00AE07D3">
        <w:rPr>
          <w:rFonts w:ascii="Arial" w:hAnsi="Arial" w:cs="Arial"/>
          <w:bCs/>
          <w:color w:val="EE0000"/>
          <w:lang w:val="es-ES_tradnl"/>
        </w:rPr>
        <w:t xml:space="preserve">su </w:t>
      </w:r>
      <w:r w:rsidR="00431B02" w:rsidRPr="00AE07D3">
        <w:rPr>
          <w:rFonts w:ascii="Arial" w:hAnsi="Arial" w:cs="Arial"/>
          <w:bCs/>
          <w:color w:val="EE0000"/>
        </w:rPr>
        <w:t>abogado defensor</w:t>
      </w:r>
      <w:r w:rsidR="00501A4C" w:rsidRPr="00AE07D3">
        <w:rPr>
          <w:rFonts w:ascii="Arial" w:hAnsi="Arial" w:cs="Arial"/>
          <w:bCs/>
          <w:color w:val="EE0000"/>
        </w:rPr>
        <w:t xml:space="preserve"> </w:t>
      </w:r>
      <w:bookmarkStart w:id="0" w:name="_Hlk198972188"/>
      <w:r w:rsidR="00501A4C" w:rsidRPr="00AE07D3">
        <w:rPr>
          <w:rFonts w:ascii="Arial" w:hAnsi="Arial" w:cs="Arial"/>
          <w:bCs/>
          <w:color w:val="EE0000"/>
        </w:rPr>
        <w:fldChar w:fldCharType="begin"/>
      </w:r>
      <w:r w:rsidR="00501A4C" w:rsidRPr="00AE07D3">
        <w:rPr>
          <w:rFonts w:ascii="Arial" w:hAnsi="Arial" w:cs="Arial"/>
          <w:bCs/>
          <w:color w:val="EE0000"/>
        </w:rPr>
        <w:instrText xml:space="preserve"> MERGEFIELD "NOMBRE_ABOGADO_CONDUCTOR1" </w:instrText>
      </w:r>
      <w:r w:rsidR="00501A4C" w:rsidRPr="00AE07D3">
        <w:rPr>
          <w:rFonts w:ascii="Arial" w:hAnsi="Arial" w:cs="Arial"/>
          <w:bCs/>
          <w:color w:val="EE0000"/>
        </w:rPr>
        <w:fldChar w:fldCharType="end"/>
      </w:r>
      <w:r w:rsidR="00501A4C" w:rsidRPr="00AE07D3">
        <w:rPr>
          <w:rFonts w:ascii="Arial" w:hAnsi="Arial" w:cs="Arial"/>
          <w:bCs/>
          <w:color w:val="EE0000"/>
        </w:rPr>
        <w:t xml:space="preserve"> </w:t>
      </w:r>
      <w:r w:rsidR="00351B87" w:rsidRPr="00AE07D3">
        <w:rPr>
          <w:rFonts w:ascii="Arial" w:hAnsi="Arial" w:cs="Arial"/>
          <w:bCs/>
          <w:color w:val="EE0000"/>
        </w:rPr>
        <w:t>${ABOGADO_NOMBRE_COMPLETO}</w:t>
      </w:r>
      <w:r w:rsidR="00501A4C" w:rsidRPr="00AE07D3">
        <w:rPr>
          <w:rFonts w:ascii="Arial" w:hAnsi="Arial" w:cs="Arial"/>
          <w:bCs/>
          <w:color w:val="EE0000"/>
        </w:rPr>
        <w:fldChar w:fldCharType="begin"/>
      </w:r>
      <w:r w:rsidR="00501A4C" w:rsidRPr="00AE07D3">
        <w:rPr>
          <w:rFonts w:ascii="Arial" w:hAnsi="Arial" w:cs="Arial"/>
          <w:bCs/>
          <w:color w:val="EE0000"/>
        </w:rPr>
        <w:instrText xml:space="preserve"> MERGEFIELD "APELLIDOS_ABOGADO_CONDUCTOR1" </w:instrText>
      </w:r>
      <w:r w:rsidR="00501A4C" w:rsidRPr="00AE07D3">
        <w:rPr>
          <w:rFonts w:ascii="Arial" w:hAnsi="Arial" w:cs="Arial"/>
          <w:bCs/>
          <w:color w:val="EE0000"/>
        </w:rPr>
        <w:fldChar w:fldCharType="end"/>
      </w:r>
      <w:r w:rsidR="00431B02" w:rsidRPr="00AE07D3">
        <w:rPr>
          <w:rFonts w:ascii="Arial" w:hAnsi="Arial" w:cs="Arial"/>
          <w:bCs/>
          <w:color w:val="EE0000"/>
        </w:rPr>
        <w:t>, con registro</w:t>
      </w:r>
      <w:r w:rsidR="00E3187B" w:rsidRPr="00AE07D3">
        <w:rPr>
          <w:rFonts w:ascii="Arial" w:hAnsi="Arial" w:cs="Arial"/>
          <w:bCs/>
          <w:color w:val="EE0000"/>
        </w:rPr>
        <w:t xml:space="preserve"> </w:t>
      </w:r>
      <w:r w:rsidR="00351B87" w:rsidRPr="00AE07D3">
        <w:rPr>
          <w:rFonts w:ascii="Arial" w:hAnsi="Arial" w:cs="Arial"/>
          <w:bCs/>
          <w:color w:val="EE0000"/>
        </w:rPr>
        <w:t>${ABOGADO_COLEGIATURA} ${ABOGADO_REGISTRO}</w:t>
      </w:r>
      <w:r w:rsidR="00431B02" w:rsidRPr="00AE07D3">
        <w:rPr>
          <w:rFonts w:ascii="Arial" w:hAnsi="Arial" w:cs="Arial"/>
          <w:bCs/>
          <w:color w:val="EE0000"/>
        </w:rPr>
        <w:fldChar w:fldCharType="begin"/>
      </w:r>
      <w:r w:rsidR="00431B02" w:rsidRPr="00AE07D3">
        <w:rPr>
          <w:rFonts w:ascii="Arial" w:hAnsi="Arial" w:cs="Arial"/>
          <w:bCs/>
          <w:color w:val="EE0000"/>
        </w:rPr>
        <w:instrText xml:space="preserve"> MERGEFIELD "REG_ABOGADO_CONDUCTOR1" </w:instrText>
      </w:r>
      <w:r w:rsidR="00431B02" w:rsidRPr="00AE07D3">
        <w:rPr>
          <w:rFonts w:ascii="Arial" w:hAnsi="Arial" w:cs="Arial"/>
          <w:bCs/>
          <w:color w:val="EE0000"/>
        </w:rPr>
        <w:fldChar w:fldCharType="end"/>
      </w:r>
      <w:r w:rsidR="00077BCA" w:rsidRPr="00AE07D3">
        <w:rPr>
          <w:rFonts w:ascii="Arial" w:hAnsi="Arial" w:cs="Arial"/>
          <w:bCs/>
          <w:color w:val="EE0000"/>
        </w:rPr>
        <w:t xml:space="preserve">, </w:t>
      </w:r>
      <w:r w:rsidR="00431B02" w:rsidRPr="00AE07D3">
        <w:rPr>
          <w:rFonts w:ascii="Arial" w:hAnsi="Arial" w:cs="Arial"/>
          <w:bCs/>
          <w:color w:val="EE0000"/>
        </w:rPr>
        <w:t xml:space="preserve"> domicilio procesal en </w:t>
      </w:r>
      <w:r w:rsidR="00351B87" w:rsidRPr="00AE07D3">
        <w:rPr>
          <w:rFonts w:ascii="Arial" w:hAnsi="Arial" w:cs="Arial"/>
          <w:bCs/>
          <w:color w:val="EE0000"/>
        </w:rPr>
        <w:t>${ABOGADO_DOMICILIO_PROCESAL}</w:t>
      </w:r>
      <w:r w:rsidR="00431B02" w:rsidRPr="00AE07D3">
        <w:rPr>
          <w:rFonts w:ascii="Arial" w:hAnsi="Arial" w:cs="Arial"/>
          <w:bCs/>
          <w:color w:val="EE0000"/>
        </w:rPr>
        <w:fldChar w:fldCharType="begin"/>
      </w:r>
      <w:r w:rsidR="00431B02" w:rsidRPr="00AE07D3">
        <w:rPr>
          <w:rFonts w:ascii="Arial" w:hAnsi="Arial" w:cs="Arial"/>
          <w:bCs/>
          <w:color w:val="EE0000"/>
        </w:rPr>
        <w:instrText xml:space="preserve"> MERGEFIELD "DOMICILIO_ABOGADO_CONDUCTOR1" </w:instrText>
      </w:r>
      <w:r w:rsidR="00431B02" w:rsidRPr="00AE07D3">
        <w:rPr>
          <w:rFonts w:ascii="Arial" w:hAnsi="Arial" w:cs="Arial"/>
          <w:bCs/>
          <w:color w:val="EE0000"/>
        </w:rPr>
        <w:fldChar w:fldCharType="end"/>
      </w:r>
      <w:r w:rsidR="00431B02" w:rsidRPr="00AE07D3">
        <w:rPr>
          <w:rFonts w:ascii="Arial" w:hAnsi="Arial" w:cs="Arial"/>
          <w:bCs/>
          <w:color w:val="EE0000"/>
        </w:rPr>
        <w:fldChar w:fldCharType="begin"/>
      </w:r>
      <w:r w:rsidR="00431B02" w:rsidRPr="00AE07D3">
        <w:rPr>
          <w:rFonts w:ascii="Arial" w:hAnsi="Arial" w:cs="Arial"/>
          <w:bCs/>
          <w:color w:val="EE0000"/>
        </w:rPr>
        <w:instrText xml:space="preserve"> MERGEFIELD "DOMICILIO_ABOGADO_PROP1" </w:instrText>
      </w:r>
      <w:r w:rsidR="00431B02" w:rsidRPr="00AE07D3">
        <w:rPr>
          <w:rFonts w:ascii="Arial" w:hAnsi="Arial" w:cs="Arial"/>
          <w:bCs/>
          <w:color w:val="EE0000"/>
        </w:rPr>
        <w:fldChar w:fldCharType="end"/>
      </w:r>
      <w:r w:rsidR="00431B02" w:rsidRPr="00AE07D3">
        <w:rPr>
          <w:rFonts w:ascii="Arial" w:hAnsi="Arial" w:cs="Arial"/>
          <w:bCs/>
          <w:color w:val="EE0000"/>
        </w:rPr>
        <w:t xml:space="preserve">, </w:t>
      </w:r>
      <w:r w:rsidR="00E3187B" w:rsidRPr="00AE07D3">
        <w:rPr>
          <w:rFonts w:ascii="Arial" w:hAnsi="Arial" w:cs="Arial"/>
          <w:bCs/>
          <w:color w:val="EE0000"/>
        </w:rPr>
        <w:t xml:space="preserve">casilla electrónica </w:t>
      </w:r>
      <w:r w:rsidR="00351B87" w:rsidRPr="00AE07D3">
        <w:rPr>
          <w:rFonts w:ascii="Arial" w:hAnsi="Arial" w:cs="Arial"/>
          <w:bCs/>
          <w:color w:val="EE0000"/>
        </w:rPr>
        <w:t>${ABOGADO_CASILLA_ELECTRONICA}</w:t>
      </w:r>
      <w:r w:rsidR="00E3187B" w:rsidRPr="00AE07D3">
        <w:rPr>
          <w:rFonts w:ascii="Arial" w:hAnsi="Arial" w:cs="Arial"/>
          <w:bCs/>
          <w:color w:val="EE0000"/>
        </w:rPr>
        <w:t xml:space="preserve">, </w:t>
      </w:r>
      <w:r w:rsidR="00431B02" w:rsidRPr="00AE07D3">
        <w:rPr>
          <w:rFonts w:ascii="Arial" w:hAnsi="Arial" w:cs="Arial"/>
          <w:bCs/>
          <w:color w:val="EE0000"/>
        </w:rPr>
        <w:t>celular N°</w:t>
      </w:r>
      <w:r w:rsidR="00E3187B" w:rsidRPr="00AE07D3">
        <w:rPr>
          <w:rFonts w:ascii="Arial" w:hAnsi="Arial" w:cs="Arial"/>
          <w:bCs/>
          <w:color w:val="EE0000"/>
        </w:rPr>
        <w:t xml:space="preserve"> </w:t>
      </w:r>
      <w:r w:rsidR="00351B87" w:rsidRPr="00AE07D3">
        <w:rPr>
          <w:rFonts w:ascii="Arial" w:hAnsi="Arial" w:cs="Arial"/>
          <w:bCs/>
          <w:color w:val="EE0000"/>
        </w:rPr>
        <w:t>${ABOGADO_CELULAR}</w:t>
      </w:r>
      <w:r w:rsidR="00431B02" w:rsidRPr="00AE07D3">
        <w:rPr>
          <w:rFonts w:ascii="Arial" w:hAnsi="Arial" w:cs="Arial"/>
          <w:bCs/>
          <w:color w:val="EE0000"/>
        </w:rPr>
        <w:t xml:space="preserve">, correo electrónico </w:t>
      </w:r>
      <w:r w:rsidR="00351B87" w:rsidRPr="00AE07D3">
        <w:rPr>
          <w:rFonts w:ascii="Arial" w:hAnsi="Arial" w:cs="Arial"/>
          <w:bCs/>
          <w:color w:val="EE0000"/>
        </w:rPr>
        <w:t>${ABOGADO_EMAIL}</w:t>
      </w:r>
      <w:r w:rsidR="00431B02" w:rsidRPr="00AE07D3">
        <w:rPr>
          <w:rFonts w:ascii="Arial" w:hAnsi="Arial" w:cs="Arial"/>
          <w:bCs/>
          <w:color w:val="EE0000"/>
        </w:rPr>
        <w:fldChar w:fldCharType="begin"/>
      </w:r>
      <w:r w:rsidR="00431B02" w:rsidRPr="00AE07D3">
        <w:rPr>
          <w:rFonts w:ascii="Arial" w:hAnsi="Arial" w:cs="Arial"/>
          <w:bCs/>
          <w:color w:val="EE0000"/>
        </w:rPr>
        <w:instrText xml:space="preserve"> MERGEFIELD "EMAIL_ABOGADO_CONDUCTOR1" </w:instrText>
      </w:r>
      <w:r w:rsidR="00431B02" w:rsidRPr="00AE07D3">
        <w:rPr>
          <w:rFonts w:ascii="Arial" w:hAnsi="Arial" w:cs="Arial"/>
          <w:bCs/>
          <w:color w:val="EE0000"/>
        </w:rPr>
        <w:fldChar w:fldCharType="end"/>
      </w:r>
      <w:bookmarkEnd w:id="0"/>
      <w:r w:rsidR="00431B02" w:rsidRPr="00AE07D3">
        <w:rPr>
          <w:rFonts w:ascii="Arial" w:hAnsi="Arial" w:cs="Arial"/>
          <w:bCs/>
          <w:color w:val="EE0000"/>
        </w:rPr>
        <w:t>.</w:t>
      </w:r>
      <w:r w:rsidR="00904D5F" w:rsidRPr="00AE07D3">
        <w:rPr>
          <w:rFonts w:ascii="Arial" w:hAnsi="Arial" w:cs="Arial"/>
          <w:color w:val="EE0000"/>
        </w:rPr>
        <w:t xml:space="preserve"> ----------------------------------------------</w:t>
      </w:r>
      <w:r w:rsidR="00E3187B" w:rsidRPr="00AE07D3">
        <w:rPr>
          <w:rFonts w:ascii="Arial" w:hAnsi="Arial" w:cs="Arial"/>
          <w:color w:val="EE0000"/>
        </w:rPr>
        <w:t>-------------------------</w:t>
      </w:r>
    </w:p>
    <w:p w14:paraId="78A71AE1" w14:textId="77777777" w:rsidR="00431B02" w:rsidRPr="00AE07D3" w:rsidRDefault="00431B02" w:rsidP="00FA5BE4">
      <w:pPr>
        <w:jc w:val="both"/>
        <w:rPr>
          <w:rFonts w:ascii="Arial" w:hAnsi="Arial" w:cs="Arial"/>
          <w:color w:val="EE0000"/>
          <w:lang w:val="es-ES_tradnl"/>
        </w:rPr>
      </w:pPr>
    </w:p>
    <w:p w14:paraId="37768221" w14:textId="2DC69F05" w:rsidR="00431B02" w:rsidRPr="00AE07D3" w:rsidRDefault="00431B02" w:rsidP="00431B02">
      <w:pPr>
        <w:tabs>
          <w:tab w:val="left" w:pos="6448"/>
        </w:tabs>
        <w:jc w:val="both"/>
        <w:rPr>
          <w:rFonts w:ascii="Arial" w:hAnsi="Arial" w:cs="Arial"/>
          <w:color w:val="EE0000"/>
        </w:rPr>
      </w:pPr>
      <w:r w:rsidRPr="00AE07D3">
        <w:rPr>
          <w:rFonts w:ascii="Arial" w:hAnsi="Arial" w:cs="Arial"/>
          <w:bCs/>
          <w:color w:val="EE0000"/>
        </w:rPr>
        <w:t xml:space="preserve">---Se deja constancia que en la presente diligencia interviene </w:t>
      </w:r>
      <w:r w:rsidR="005F56C2" w:rsidRPr="00AE07D3">
        <w:rPr>
          <w:rFonts w:ascii="Arial" w:hAnsi="Arial" w:cs="Arial"/>
          <w:bCs/>
          <w:color w:val="EE0000"/>
        </w:rPr>
        <w:t>el</w:t>
      </w:r>
      <w:r w:rsidRPr="00AE07D3">
        <w:rPr>
          <w:rFonts w:ascii="Arial" w:hAnsi="Arial" w:cs="Arial"/>
          <w:bCs/>
          <w:color w:val="EE0000"/>
        </w:rPr>
        <w:t xml:space="preserve"> </w:t>
      </w:r>
      <w:r w:rsidR="00501A4C" w:rsidRPr="00AE07D3">
        <w:rPr>
          <w:rFonts w:ascii="Arial" w:hAnsi="Arial" w:cs="Arial"/>
          <w:bCs/>
          <w:color w:val="EE0000"/>
        </w:rPr>
        <w:t>r</w:t>
      </w:r>
      <w:r w:rsidRPr="00AE07D3">
        <w:rPr>
          <w:rFonts w:ascii="Arial" w:hAnsi="Arial" w:cs="Arial"/>
          <w:bCs/>
          <w:color w:val="EE0000"/>
        </w:rPr>
        <w:t>epresentante del Ministerio Público</w:t>
      </w:r>
      <w:r w:rsidR="00E3187B" w:rsidRPr="00AE07D3">
        <w:rPr>
          <w:rFonts w:ascii="Arial" w:hAnsi="Arial" w:cs="Arial"/>
          <w:bCs/>
          <w:color w:val="EE0000"/>
        </w:rPr>
        <w:t xml:space="preserve"> </w:t>
      </w:r>
      <w:r w:rsidR="00351B87" w:rsidRPr="00AE07D3">
        <w:rPr>
          <w:rFonts w:ascii="Arial" w:hAnsi="Arial" w:cs="Arial"/>
          <w:bCs/>
          <w:color w:val="EE0000"/>
        </w:rPr>
        <w:t>${FISCAL_CARGO}</w:t>
      </w:r>
      <w:r w:rsidR="00E3187B" w:rsidRPr="00AE07D3">
        <w:rPr>
          <w:rFonts w:ascii="Arial" w:hAnsi="Arial" w:cs="Arial"/>
          <w:bCs/>
          <w:color w:val="EE0000"/>
        </w:rPr>
        <w:t xml:space="preserve"> </w:t>
      </w:r>
      <w:r w:rsidR="00351B87" w:rsidRPr="00AE07D3">
        <w:rPr>
          <w:rFonts w:ascii="Arial" w:hAnsi="Arial" w:cs="Arial"/>
          <w:bCs/>
          <w:color w:val="EE0000"/>
        </w:rPr>
        <w:t>${FISCAL_NOMBRE_COMPLETO}</w:t>
      </w:r>
      <w:r w:rsidRPr="00AE07D3">
        <w:rPr>
          <w:rFonts w:ascii="Arial" w:hAnsi="Arial" w:cs="Arial"/>
          <w:bCs/>
          <w:color w:val="EE0000"/>
        </w:rPr>
        <w:t xml:space="preserve">, </w:t>
      </w:r>
      <w:r w:rsidR="00E3187B" w:rsidRPr="00AE07D3">
        <w:rPr>
          <w:rFonts w:ascii="Arial" w:hAnsi="Arial" w:cs="Arial"/>
          <w:bCs/>
          <w:color w:val="EE0000"/>
        </w:rPr>
        <w:t xml:space="preserve">de la </w:t>
      </w:r>
      <w:r w:rsidR="00351B87" w:rsidRPr="00AE07D3">
        <w:rPr>
          <w:rFonts w:ascii="Arial" w:hAnsi="Arial" w:cs="Arial"/>
          <w:bCs/>
          <w:color w:val="EE0000"/>
        </w:rPr>
        <w:t>${FISCALIA_NOMBRE}</w:t>
      </w:r>
      <w:r w:rsidRPr="00AE07D3">
        <w:rPr>
          <w:rFonts w:ascii="Arial" w:hAnsi="Arial" w:cs="Arial"/>
          <w:color w:val="EE0000"/>
        </w:rPr>
        <w:t>.</w:t>
      </w:r>
      <w:r w:rsidR="00E3187B" w:rsidRPr="00AE07D3">
        <w:rPr>
          <w:rFonts w:ascii="Arial" w:hAnsi="Arial" w:cs="Arial"/>
          <w:color w:val="EE0000"/>
        </w:rPr>
        <w:t xml:space="preserve"> </w:t>
      </w:r>
      <w:r w:rsidRPr="00AE07D3">
        <w:rPr>
          <w:rFonts w:ascii="Arial" w:hAnsi="Arial" w:cs="Arial"/>
          <w:color w:val="EE0000"/>
        </w:rPr>
        <w:t>---</w:t>
      </w:r>
      <w:r w:rsidR="00E3187B" w:rsidRPr="00AE07D3">
        <w:rPr>
          <w:rFonts w:ascii="Arial" w:hAnsi="Arial" w:cs="Arial"/>
          <w:color w:val="EE0000"/>
        </w:rPr>
        <w:t>------------------------------</w:t>
      </w:r>
    </w:p>
    <w:p w14:paraId="6ABB88A8" w14:textId="77777777" w:rsidR="00431B02" w:rsidRPr="00AE07D3" w:rsidRDefault="00431B02" w:rsidP="00FA5BE4">
      <w:pPr>
        <w:jc w:val="both"/>
        <w:rPr>
          <w:rFonts w:ascii="Arial" w:hAnsi="Arial" w:cs="Arial"/>
          <w:color w:val="EE0000"/>
        </w:rPr>
      </w:pPr>
    </w:p>
    <w:p w14:paraId="3A160F1E" w14:textId="77777777" w:rsidR="00E23281" w:rsidRPr="00AE07D3" w:rsidRDefault="00E23281" w:rsidP="00E23281">
      <w:pPr>
        <w:widowControl w:val="0"/>
        <w:jc w:val="both"/>
        <w:rPr>
          <w:rFonts w:ascii="Arial" w:hAnsi="Arial" w:cs="Arial"/>
          <w:b/>
          <w:bCs/>
          <w:color w:val="EE0000"/>
          <w:u w:val="single"/>
        </w:rPr>
      </w:pPr>
      <w:r w:rsidRPr="00AE07D3">
        <w:rPr>
          <w:rFonts w:ascii="Arial" w:hAnsi="Arial" w:cs="Arial"/>
          <w:b/>
          <w:bCs/>
          <w:color w:val="EE0000"/>
          <w:u w:val="single"/>
        </w:rPr>
        <w:t>DATOS GENERALES DE LA DILIGENCIA</w:t>
      </w:r>
    </w:p>
    <w:p w14:paraId="7B4EB315" w14:textId="7F2C7EBA" w:rsidR="00E23281" w:rsidRPr="00AE07D3" w:rsidRDefault="00E23281" w:rsidP="00E23281">
      <w:pPr>
        <w:tabs>
          <w:tab w:val="left" w:pos="3290"/>
          <w:tab w:val="left" w:pos="3544"/>
        </w:tabs>
        <w:spacing w:line="276" w:lineRule="auto"/>
        <w:ind w:left="3544" w:hanging="3544"/>
        <w:jc w:val="both"/>
        <w:rPr>
          <w:rFonts w:ascii="Arial" w:hAnsi="Arial" w:cs="Arial"/>
          <w:color w:val="EE0000"/>
        </w:rPr>
      </w:pPr>
      <w:r w:rsidRPr="00AE07D3">
        <w:rPr>
          <w:rFonts w:ascii="Arial" w:hAnsi="Arial" w:cs="Arial"/>
          <w:color w:val="EE0000"/>
        </w:rPr>
        <w:t>FECHA</w:t>
      </w:r>
      <w:r w:rsidRPr="00AE07D3">
        <w:rPr>
          <w:rFonts w:ascii="Arial" w:hAnsi="Arial" w:cs="Arial"/>
          <w:color w:val="EE0000"/>
        </w:rPr>
        <w:tab/>
        <w:t>:</w:t>
      </w:r>
      <w:r w:rsidRPr="00AE07D3">
        <w:rPr>
          <w:rFonts w:ascii="Arial" w:hAnsi="Arial" w:cs="Arial"/>
          <w:color w:val="EE0000"/>
        </w:rPr>
        <w:tab/>
      </w:r>
      <w:r w:rsidR="00351B87" w:rsidRPr="00AE07D3">
        <w:rPr>
          <w:rFonts w:ascii="Arial" w:hAnsi="Arial" w:cs="Arial"/>
          <w:color w:val="EE0000"/>
          <w:lang w:val="es-ES_tradnl"/>
        </w:rPr>
        <w:t>${HOY_FECHA}</w:t>
      </w:r>
    </w:p>
    <w:p w14:paraId="15392DE2" w14:textId="147F656C" w:rsidR="00E23281" w:rsidRPr="00AE07D3" w:rsidRDefault="00E23281" w:rsidP="00E23281">
      <w:pPr>
        <w:tabs>
          <w:tab w:val="left" w:pos="3290"/>
          <w:tab w:val="left" w:pos="3544"/>
        </w:tabs>
        <w:spacing w:line="276" w:lineRule="auto"/>
        <w:ind w:left="3544" w:hanging="3544"/>
        <w:jc w:val="both"/>
        <w:rPr>
          <w:rFonts w:ascii="Arial" w:hAnsi="Arial" w:cs="Arial"/>
          <w:color w:val="EE0000"/>
        </w:rPr>
      </w:pPr>
      <w:r w:rsidRPr="00AE07D3">
        <w:rPr>
          <w:rFonts w:ascii="Arial" w:hAnsi="Arial" w:cs="Arial"/>
          <w:color w:val="EE0000"/>
        </w:rPr>
        <w:t>HORA DE INICIO</w:t>
      </w:r>
      <w:r w:rsidRPr="00AE07D3">
        <w:rPr>
          <w:rFonts w:ascii="Arial" w:hAnsi="Arial" w:cs="Arial"/>
          <w:color w:val="EE0000"/>
        </w:rPr>
        <w:tab/>
        <w:t>:</w:t>
      </w:r>
      <w:r w:rsidRPr="00AE07D3">
        <w:rPr>
          <w:rFonts w:ascii="Arial" w:hAnsi="Arial" w:cs="Arial"/>
          <w:color w:val="EE0000"/>
        </w:rPr>
        <w:tab/>
      </w:r>
      <w:proofErr w:type="spellStart"/>
      <w:proofErr w:type="gramStart"/>
      <w:r w:rsidR="00351B87" w:rsidRPr="00AE07D3">
        <w:rPr>
          <w:rFonts w:ascii="Arial" w:hAnsi="Arial" w:cs="Arial"/>
          <w:color w:val="EE0000"/>
        </w:rPr>
        <w:t>xx:xx</w:t>
      </w:r>
      <w:proofErr w:type="spellEnd"/>
      <w:proofErr w:type="gramEnd"/>
    </w:p>
    <w:p w14:paraId="4DA1F751" w14:textId="0E363203" w:rsidR="00E23281" w:rsidRPr="00AE07D3" w:rsidRDefault="00E23281" w:rsidP="00E23281">
      <w:pPr>
        <w:tabs>
          <w:tab w:val="left" w:pos="3290"/>
          <w:tab w:val="left" w:pos="3544"/>
        </w:tabs>
        <w:spacing w:line="276" w:lineRule="auto"/>
        <w:ind w:left="3544" w:hanging="3544"/>
        <w:jc w:val="both"/>
        <w:rPr>
          <w:rFonts w:ascii="Arial" w:hAnsi="Arial" w:cs="Arial"/>
          <w:color w:val="EE0000"/>
        </w:rPr>
      </w:pPr>
      <w:r w:rsidRPr="00AE07D3">
        <w:rPr>
          <w:rFonts w:ascii="Arial" w:hAnsi="Arial" w:cs="Arial"/>
          <w:color w:val="EE0000"/>
        </w:rPr>
        <w:t>HORA DE TÉRMINO</w:t>
      </w:r>
      <w:r w:rsidRPr="00AE07D3">
        <w:rPr>
          <w:rFonts w:ascii="Arial" w:hAnsi="Arial" w:cs="Arial"/>
          <w:color w:val="EE0000"/>
        </w:rPr>
        <w:tab/>
        <w:t>:</w:t>
      </w:r>
      <w:r w:rsidRPr="00AE07D3">
        <w:rPr>
          <w:rFonts w:ascii="Arial" w:hAnsi="Arial" w:cs="Arial"/>
          <w:color w:val="EE0000"/>
        </w:rPr>
        <w:tab/>
      </w:r>
      <w:proofErr w:type="spellStart"/>
      <w:proofErr w:type="gramStart"/>
      <w:r w:rsidR="00351B87" w:rsidRPr="00AE07D3">
        <w:rPr>
          <w:rFonts w:ascii="Arial" w:hAnsi="Arial" w:cs="Arial"/>
          <w:color w:val="EE0000"/>
        </w:rPr>
        <w:t>xx:xx</w:t>
      </w:r>
      <w:proofErr w:type="spellEnd"/>
      <w:proofErr w:type="gramEnd"/>
    </w:p>
    <w:p w14:paraId="5999AB73" w14:textId="77777777" w:rsidR="00E23281" w:rsidRPr="00AE07D3" w:rsidRDefault="00E23281" w:rsidP="00E23281">
      <w:pPr>
        <w:tabs>
          <w:tab w:val="left" w:pos="3261"/>
        </w:tabs>
        <w:ind w:left="3544" w:hanging="3544"/>
        <w:jc w:val="both"/>
        <w:rPr>
          <w:rFonts w:ascii="Arial" w:hAnsi="Arial" w:cs="Arial"/>
          <w:color w:val="EE0000"/>
          <w:lang w:val="es-ES_tradnl"/>
        </w:rPr>
      </w:pPr>
      <w:r w:rsidRPr="00AE07D3">
        <w:rPr>
          <w:rFonts w:ascii="Arial" w:hAnsi="Arial" w:cs="Arial"/>
          <w:color w:val="EE0000"/>
        </w:rPr>
        <w:t>LUGAR</w:t>
      </w:r>
      <w:r w:rsidRPr="00AE07D3">
        <w:rPr>
          <w:rFonts w:ascii="Arial" w:hAnsi="Arial" w:cs="Arial"/>
          <w:color w:val="EE0000"/>
        </w:rPr>
        <w:tab/>
        <w:t>:</w:t>
      </w:r>
      <w:r w:rsidRPr="00AE07D3">
        <w:rPr>
          <w:rFonts w:ascii="Arial" w:hAnsi="Arial" w:cs="Arial"/>
          <w:color w:val="EE0000"/>
        </w:rPr>
        <w:tab/>
        <w:t>UIAT NORTE- Sito en Carretera Panamericana Norte Km. 42 (alt. Garita de Control de la SUNAT-Santa Rosa-Ancón).</w:t>
      </w:r>
    </w:p>
    <w:p w14:paraId="7753507D" w14:textId="77777777" w:rsidR="003E4A87" w:rsidRPr="00AE07D3" w:rsidRDefault="003E4A87" w:rsidP="0034585D">
      <w:pPr>
        <w:tabs>
          <w:tab w:val="left" w:pos="6448"/>
        </w:tabs>
        <w:jc w:val="both"/>
        <w:rPr>
          <w:rFonts w:ascii="Arial" w:hAnsi="Arial" w:cs="Arial"/>
          <w:color w:val="EE0000"/>
          <w:lang w:val="es-ES_tradnl"/>
        </w:rPr>
      </w:pPr>
    </w:p>
    <w:tbl>
      <w:tblPr>
        <w:tblStyle w:val="Tablaconcuadrcula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5382"/>
      </w:tblGrid>
      <w:tr w:rsidR="00AE07D3" w:rsidRPr="00AE07D3" w14:paraId="0A356269" w14:textId="77777777" w:rsidTr="00092B65">
        <w:tc>
          <w:tcPr>
            <w:tcW w:w="8926" w:type="dxa"/>
            <w:gridSpan w:val="3"/>
          </w:tcPr>
          <w:p w14:paraId="5243B2F6" w14:textId="77777777" w:rsidR="003E4A87" w:rsidRPr="00AE07D3" w:rsidRDefault="003E4A87" w:rsidP="0034585D">
            <w:pPr>
              <w:jc w:val="both"/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</w:pPr>
            <w:r w:rsidRPr="00AE07D3">
              <w:rPr>
                <w:rFonts w:ascii="Arial" w:hAnsi="Arial" w:cs="Arial"/>
                <w:b/>
                <w:bCs/>
                <w:color w:val="EE0000"/>
                <w:u w:val="single"/>
                <w:lang w:val="es-ES_tradnl"/>
              </w:rPr>
              <w:t>DATOS DEL DECLARANTE</w:t>
            </w:r>
          </w:p>
        </w:tc>
      </w:tr>
      <w:tr w:rsidR="00AE07D3" w:rsidRPr="00AE07D3" w14:paraId="133273E0" w14:textId="77777777" w:rsidTr="00092B65">
        <w:tc>
          <w:tcPr>
            <w:tcW w:w="3261" w:type="dxa"/>
            <w:vAlign w:val="center"/>
          </w:tcPr>
          <w:p w14:paraId="3D0CFDDB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NOMBRES</w:t>
            </w:r>
          </w:p>
        </w:tc>
        <w:tc>
          <w:tcPr>
            <w:tcW w:w="283" w:type="dxa"/>
          </w:tcPr>
          <w:p w14:paraId="36739EBD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0C9D8CE2" w14:textId="587148D7" w:rsidR="003E4A87" w:rsidRPr="00AE07D3" w:rsidRDefault="009D3089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${PERSONA_NOMBRES}</w:t>
            </w:r>
          </w:p>
        </w:tc>
      </w:tr>
      <w:tr w:rsidR="00AE07D3" w:rsidRPr="00AE07D3" w14:paraId="1FDCFB86" w14:textId="77777777" w:rsidTr="00092B65">
        <w:tc>
          <w:tcPr>
            <w:tcW w:w="3261" w:type="dxa"/>
            <w:vAlign w:val="center"/>
          </w:tcPr>
          <w:p w14:paraId="11940D94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APELLIDOS</w:t>
            </w:r>
          </w:p>
        </w:tc>
        <w:tc>
          <w:tcPr>
            <w:tcW w:w="283" w:type="dxa"/>
          </w:tcPr>
          <w:p w14:paraId="77D998E4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71CB5085" w14:textId="70407C51" w:rsidR="003E4A87" w:rsidRPr="00AE07D3" w:rsidRDefault="009D3089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${PERSONA_APELLIDO_PATERNO} ${PERSONA_APELLIDO_MATERNO}</w:t>
            </w:r>
          </w:p>
        </w:tc>
      </w:tr>
      <w:tr w:rsidR="00AE07D3" w:rsidRPr="00AE07D3" w14:paraId="13780578" w14:textId="77777777" w:rsidTr="00092B65">
        <w:tc>
          <w:tcPr>
            <w:tcW w:w="3261" w:type="dxa"/>
            <w:vAlign w:val="center"/>
          </w:tcPr>
          <w:p w14:paraId="7BAA0B3C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DNI N°</w:t>
            </w:r>
          </w:p>
        </w:tc>
        <w:tc>
          <w:tcPr>
            <w:tcW w:w="283" w:type="dxa"/>
          </w:tcPr>
          <w:p w14:paraId="457DE88B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0A4EFE22" w14:textId="31B780D7" w:rsidR="003E4A87" w:rsidRPr="00AE07D3" w:rsidRDefault="009D3089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${PERSONA_NUM_DOC}</w:t>
            </w:r>
          </w:p>
        </w:tc>
      </w:tr>
      <w:tr w:rsidR="00AE07D3" w:rsidRPr="00AE07D3" w14:paraId="135C58E5" w14:textId="77777777" w:rsidTr="00092B65">
        <w:tc>
          <w:tcPr>
            <w:tcW w:w="3261" w:type="dxa"/>
            <w:vAlign w:val="center"/>
          </w:tcPr>
          <w:p w14:paraId="7E767906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FECHA DE NACIMIENTO</w:t>
            </w:r>
          </w:p>
        </w:tc>
        <w:tc>
          <w:tcPr>
            <w:tcW w:w="283" w:type="dxa"/>
          </w:tcPr>
          <w:p w14:paraId="220DD05F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06FF834A" w14:textId="530C3F53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${CONDUCTOR_FECHA_NAC_ABREV}</w:t>
            </w:r>
          </w:p>
        </w:tc>
      </w:tr>
      <w:tr w:rsidR="00AE07D3" w:rsidRPr="00AE07D3" w14:paraId="266CBE30" w14:textId="77777777" w:rsidTr="00092B65">
        <w:tc>
          <w:tcPr>
            <w:tcW w:w="3261" w:type="dxa"/>
            <w:vAlign w:val="center"/>
          </w:tcPr>
          <w:p w14:paraId="58CB06B5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LUGAR DE NACIMIENTO</w:t>
            </w:r>
          </w:p>
        </w:tc>
        <w:tc>
          <w:tcPr>
            <w:tcW w:w="283" w:type="dxa"/>
          </w:tcPr>
          <w:p w14:paraId="7FCD2C76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7D2F9B7B" w14:textId="0D447B18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${PERSONA_DEPARTAMENTO_NAC}</w:t>
            </w:r>
          </w:p>
        </w:tc>
      </w:tr>
      <w:tr w:rsidR="00AE07D3" w:rsidRPr="00AE07D3" w14:paraId="533157B3" w14:textId="77777777" w:rsidTr="00092B65">
        <w:tc>
          <w:tcPr>
            <w:tcW w:w="3261" w:type="dxa"/>
            <w:vAlign w:val="center"/>
          </w:tcPr>
          <w:p w14:paraId="34C8FEB2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DISTRITO</w:t>
            </w:r>
          </w:p>
        </w:tc>
        <w:tc>
          <w:tcPr>
            <w:tcW w:w="283" w:type="dxa"/>
          </w:tcPr>
          <w:p w14:paraId="1DDFC28A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2C36F3BD" w14:textId="33CB4AEC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${PERSONA_DISTRITO_NAC}</w:t>
            </w:r>
          </w:p>
        </w:tc>
      </w:tr>
      <w:tr w:rsidR="00AE07D3" w:rsidRPr="00AE07D3" w14:paraId="0613FC4E" w14:textId="77777777" w:rsidTr="00092B65">
        <w:tc>
          <w:tcPr>
            <w:tcW w:w="3261" w:type="dxa"/>
            <w:vAlign w:val="center"/>
          </w:tcPr>
          <w:p w14:paraId="26FE5727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PROVINCIA</w:t>
            </w:r>
          </w:p>
        </w:tc>
        <w:tc>
          <w:tcPr>
            <w:tcW w:w="283" w:type="dxa"/>
          </w:tcPr>
          <w:p w14:paraId="066246F1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034841E1" w14:textId="16042A23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${PERSONA_PROVINCIA_NAC}</w:t>
            </w:r>
          </w:p>
        </w:tc>
      </w:tr>
      <w:tr w:rsidR="00AE07D3" w:rsidRPr="00AE07D3" w14:paraId="031E7C2E" w14:textId="77777777" w:rsidTr="00092B65">
        <w:tc>
          <w:tcPr>
            <w:tcW w:w="3261" w:type="dxa"/>
            <w:vAlign w:val="center"/>
          </w:tcPr>
          <w:p w14:paraId="47C2EC38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DEPARTAMENTO</w:t>
            </w:r>
          </w:p>
        </w:tc>
        <w:tc>
          <w:tcPr>
            <w:tcW w:w="283" w:type="dxa"/>
          </w:tcPr>
          <w:p w14:paraId="1BECED70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6B5DA8B8" w14:textId="5D322615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${PERSONA_DEPARTAMENTO_NAC}</w:t>
            </w:r>
          </w:p>
        </w:tc>
      </w:tr>
      <w:tr w:rsidR="00AE07D3" w:rsidRPr="00AE07D3" w14:paraId="6016E3F7" w14:textId="77777777" w:rsidTr="00092B65">
        <w:tc>
          <w:tcPr>
            <w:tcW w:w="3261" w:type="dxa"/>
            <w:vAlign w:val="center"/>
          </w:tcPr>
          <w:p w14:paraId="438EA263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SEXO</w:t>
            </w:r>
          </w:p>
        </w:tc>
        <w:tc>
          <w:tcPr>
            <w:tcW w:w="283" w:type="dxa"/>
          </w:tcPr>
          <w:p w14:paraId="51F89A37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49411030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Masculino</w:t>
            </w:r>
          </w:p>
        </w:tc>
      </w:tr>
      <w:tr w:rsidR="00AE07D3" w:rsidRPr="00AE07D3" w14:paraId="7A787B77" w14:textId="77777777" w:rsidTr="00092B65">
        <w:tc>
          <w:tcPr>
            <w:tcW w:w="3261" w:type="dxa"/>
            <w:vAlign w:val="center"/>
          </w:tcPr>
          <w:p w14:paraId="69347576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EDAD</w:t>
            </w:r>
          </w:p>
        </w:tc>
        <w:tc>
          <w:tcPr>
            <w:tcW w:w="283" w:type="dxa"/>
          </w:tcPr>
          <w:p w14:paraId="1C8B1DF0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20085383" w14:textId="1D9DCA89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${CONDUCTOR_EDAD_AL_ACCIDENTE}</w:t>
            </w:r>
          </w:p>
        </w:tc>
      </w:tr>
      <w:tr w:rsidR="00AE07D3" w:rsidRPr="00AE07D3" w14:paraId="60C56846" w14:textId="77777777" w:rsidTr="00092B65">
        <w:tc>
          <w:tcPr>
            <w:tcW w:w="3261" w:type="dxa"/>
            <w:vAlign w:val="center"/>
          </w:tcPr>
          <w:p w14:paraId="7B256AE1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NUMERO DE HIJOS</w:t>
            </w:r>
          </w:p>
        </w:tc>
        <w:tc>
          <w:tcPr>
            <w:tcW w:w="283" w:type="dxa"/>
          </w:tcPr>
          <w:p w14:paraId="6582343E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4F1B2E20" w14:textId="19D4CD9A" w:rsidR="003E4A87" w:rsidRPr="00AE07D3" w:rsidRDefault="0004651B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0</w:t>
            </w:r>
            <w:r w:rsidR="0063009C" w:rsidRPr="00AE07D3">
              <w:rPr>
                <w:rFonts w:ascii="Arial" w:hAnsi="Arial" w:cs="Arial"/>
                <w:color w:val="EE0000"/>
                <w:lang w:val="es-ES_tradnl"/>
              </w:rPr>
              <w:fldChar w:fldCharType="begin"/>
            </w:r>
            <w:r w:rsidR="0063009C" w:rsidRPr="00AE07D3">
              <w:rPr>
                <w:rFonts w:ascii="Arial" w:hAnsi="Arial" w:cs="Arial"/>
                <w:color w:val="EE0000"/>
                <w:lang w:val="es-ES_tradnl"/>
              </w:rPr>
              <w:instrText xml:space="preserve"> MERGEFIELD NRO_HIJOS_CONDUCTOR1 </w:instrText>
            </w:r>
            <w:r w:rsidR="0063009C" w:rsidRPr="00AE07D3">
              <w:rPr>
                <w:rFonts w:ascii="Arial" w:hAnsi="Arial" w:cs="Arial"/>
                <w:color w:val="EE0000"/>
                <w:lang w:val="es-ES_tradnl"/>
              </w:rPr>
              <w:fldChar w:fldCharType="end"/>
            </w:r>
          </w:p>
        </w:tc>
      </w:tr>
      <w:tr w:rsidR="00AE07D3" w:rsidRPr="00AE07D3" w14:paraId="4910B7F3" w14:textId="77777777" w:rsidTr="00092B65">
        <w:tc>
          <w:tcPr>
            <w:tcW w:w="3261" w:type="dxa"/>
            <w:vAlign w:val="center"/>
          </w:tcPr>
          <w:p w14:paraId="103E3FCA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GRADO DE INSTRUCCIÓN</w:t>
            </w:r>
          </w:p>
        </w:tc>
        <w:tc>
          <w:tcPr>
            <w:tcW w:w="283" w:type="dxa"/>
          </w:tcPr>
          <w:p w14:paraId="3F21F39C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148B8F9A" w14:textId="3E92797C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${PERSONA_GRADO_INSTRUCCION}</w:t>
            </w:r>
          </w:p>
        </w:tc>
      </w:tr>
      <w:tr w:rsidR="00AE07D3" w:rsidRPr="00AE07D3" w14:paraId="4AC231B1" w14:textId="77777777" w:rsidTr="00092B65">
        <w:tc>
          <w:tcPr>
            <w:tcW w:w="3261" w:type="dxa"/>
            <w:vAlign w:val="center"/>
          </w:tcPr>
          <w:p w14:paraId="216DB72D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ESTADO CIVIL</w:t>
            </w:r>
          </w:p>
        </w:tc>
        <w:tc>
          <w:tcPr>
            <w:tcW w:w="283" w:type="dxa"/>
          </w:tcPr>
          <w:p w14:paraId="09190148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1F52E905" w14:textId="7A8EFDA2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${PERSONA_ESTADO_CIVIL}</w:t>
            </w:r>
          </w:p>
        </w:tc>
      </w:tr>
      <w:tr w:rsidR="00AE07D3" w:rsidRPr="00AE07D3" w14:paraId="3E6D8318" w14:textId="77777777" w:rsidTr="00092B65">
        <w:tc>
          <w:tcPr>
            <w:tcW w:w="3261" w:type="dxa"/>
            <w:vAlign w:val="center"/>
          </w:tcPr>
          <w:p w14:paraId="16F93B14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OCUPACION LABORAL</w:t>
            </w:r>
          </w:p>
        </w:tc>
        <w:tc>
          <w:tcPr>
            <w:tcW w:w="283" w:type="dxa"/>
          </w:tcPr>
          <w:p w14:paraId="725C37B1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56D181CD" w14:textId="2C42B28D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${PERSONA_OCUPACION}</w:t>
            </w:r>
          </w:p>
        </w:tc>
      </w:tr>
      <w:tr w:rsidR="00AE07D3" w:rsidRPr="00AE07D3" w14:paraId="0753786E" w14:textId="77777777" w:rsidTr="00092B65">
        <w:tc>
          <w:tcPr>
            <w:tcW w:w="3261" w:type="dxa"/>
            <w:vAlign w:val="center"/>
          </w:tcPr>
          <w:p w14:paraId="0A4AFF99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NOMBRE DEL PADRE</w:t>
            </w:r>
          </w:p>
        </w:tc>
        <w:tc>
          <w:tcPr>
            <w:tcW w:w="283" w:type="dxa"/>
          </w:tcPr>
          <w:p w14:paraId="7A3C35D1" w14:textId="656C3D0C" w:rsidR="003E4A87" w:rsidRPr="00AE07D3" w:rsidRDefault="00E3187B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72E99DB1" w14:textId="4B2979C5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${PERSONA_NOMBRE_PADRE}</w:t>
            </w:r>
          </w:p>
        </w:tc>
      </w:tr>
      <w:tr w:rsidR="00AE07D3" w:rsidRPr="00AE07D3" w14:paraId="0CB29092" w14:textId="77777777" w:rsidTr="00092B65">
        <w:tc>
          <w:tcPr>
            <w:tcW w:w="3261" w:type="dxa"/>
            <w:vAlign w:val="center"/>
          </w:tcPr>
          <w:p w14:paraId="283FC172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NOMBRE DE LA MADRE</w:t>
            </w:r>
          </w:p>
        </w:tc>
        <w:tc>
          <w:tcPr>
            <w:tcW w:w="283" w:type="dxa"/>
          </w:tcPr>
          <w:p w14:paraId="30ECEFB5" w14:textId="046ED0C7" w:rsidR="003E4A87" w:rsidRPr="00AE07D3" w:rsidRDefault="00E3187B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0CB4BC90" w14:textId="10A26E26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${PERSONA_NOMBRE_MADRE}</w:t>
            </w:r>
          </w:p>
        </w:tc>
      </w:tr>
      <w:tr w:rsidR="00AE07D3" w:rsidRPr="00AE07D3" w14:paraId="08D10FC0" w14:textId="77777777" w:rsidTr="00092B65">
        <w:tc>
          <w:tcPr>
            <w:tcW w:w="3261" w:type="dxa"/>
            <w:vAlign w:val="center"/>
          </w:tcPr>
          <w:p w14:paraId="3960E39E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DOMICILIO REAL</w:t>
            </w:r>
          </w:p>
        </w:tc>
        <w:tc>
          <w:tcPr>
            <w:tcW w:w="283" w:type="dxa"/>
          </w:tcPr>
          <w:p w14:paraId="5508EF2D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52CC75D3" w14:textId="6C269C17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PE"/>
              </w:rPr>
            </w:pPr>
            <w:r w:rsidRPr="00AE07D3">
              <w:rPr>
                <w:rFonts w:ascii="Arial" w:hAnsi="Arial" w:cs="Arial"/>
                <w:color w:val="EE0000"/>
                <w:lang w:val="pt-PT"/>
              </w:rPr>
              <w:t>${PERSONA_DOMICILIO}</w:t>
            </w:r>
          </w:p>
        </w:tc>
      </w:tr>
      <w:tr w:rsidR="00AE07D3" w:rsidRPr="00AE07D3" w14:paraId="56AB8D28" w14:textId="77777777" w:rsidTr="00092B65">
        <w:tc>
          <w:tcPr>
            <w:tcW w:w="3261" w:type="dxa"/>
            <w:vAlign w:val="center"/>
          </w:tcPr>
          <w:p w14:paraId="5755E209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TELEFONO CELULAR</w:t>
            </w:r>
          </w:p>
        </w:tc>
        <w:tc>
          <w:tcPr>
            <w:tcW w:w="283" w:type="dxa"/>
          </w:tcPr>
          <w:p w14:paraId="14CD5055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238F9749" w14:textId="218BB844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${PERSONA_CELULAR}</w:t>
            </w:r>
          </w:p>
        </w:tc>
      </w:tr>
      <w:tr w:rsidR="00C472E7" w:rsidRPr="00AE07D3" w14:paraId="0E8E96A0" w14:textId="77777777" w:rsidTr="00092B65">
        <w:tc>
          <w:tcPr>
            <w:tcW w:w="3261" w:type="dxa"/>
            <w:vAlign w:val="center"/>
          </w:tcPr>
          <w:p w14:paraId="0E5315DF" w14:textId="77777777" w:rsidR="003E4A87" w:rsidRPr="00AE07D3" w:rsidRDefault="003E4A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CORREO ELECTRONICO</w:t>
            </w:r>
          </w:p>
        </w:tc>
        <w:tc>
          <w:tcPr>
            <w:tcW w:w="283" w:type="dxa"/>
          </w:tcPr>
          <w:p w14:paraId="247AB36D" w14:textId="0828C579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:</w:t>
            </w:r>
          </w:p>
        </w:tc>
        <w:tc>
          <w:tcPr>
            <w:tcW w:w="5382" w:type="dxa"/>
          </w:tcPr>
          <w:p w14:paraId="124224E8" w14:textId="1CF4FBFB" w:rsidR="003E4A87" w:rsidRPr="00AE07D3" w:rsidRDefault="00351B87" w:rsidP="0034585D">
            <w:pPr>
              <w:jc w:val="both"/>
              <w:rPr>
                <w:rFonts w:ascii="Arial" w:hAnsi="Arial" w:cs="Arial"/>
                <w:color w:val="EE0000"/>
                <w:lang w:val="es-ES_tradnl"/>
              </w:rPr>
            </w:pPr>
            <w:r w:rsidRPr="00AE07D3">
              <w:rPr>
                <w:rFonts w:ascii="Arial" w:hAnsi="Arial" w:cs="Arial"/>
                <w:color w:val="EE0000"/>
                <w:lang w:val="es-ES_tradnl"/>
              </w:rPr>
              <w:t>${PERSONA_EMAIL}</w:t>
            </w:r>
          </w:p>
        </w:tc>
      </w:tr>
    </w:tbl>
    <w:p w14:paraId="15745AC5" w14:textId="77777777" w:rsidR="00717B6F" w:rsidRPr="00AE07D3" w:rsidRDefault="00717B6F" w:rsidP="00717B6F">
      <w:pPr>
        <w:spacing w:line="280" w:lineRule="auto"/>
        <w:jc w:val="both"/>
        <w:rPr>
          <w:rFonts w:ascii="Arial" w:eastAsia="Arial" w:hAnsi="Arial" w:cs="Arial"/>
          <w:b/>
          <w:color w:val="EE0000"/>
        </w:rPr>
      </w:pPr>
    </w:p>
    <w:p w14:paraId="1BCD27B2" w14:textId="77777777" w:rsidR="00A230AE" w:rsidRPr="00956B78" w:rsidRDefault="00A230AE" w:rsidP="00A230AE">
      <w:pPr>
        <w:jc w:val="both"/>
        <w:rPr>
          <w:rFonts w:ascii="Arial" w:hAnsi="Arial" w:cs="Arial"/>
          <w:color w:val="000000" w:themeColor="text1"/>
        </w:rPr>
      </w:pPr>
      <w:r w:rsidRPr="00956B78">
        <w:rPr>
          <w:rFonts w:ascii="Arial" w:hAnsi="Arial" w:cs="Arial"/>
          <w:color w:val="000000" w:themeColor="text1"/>
        </w:rPr>
        <w:lastRenderedPageBreak/>
        <w:t>Significando que previamente al desarrollo de la presente declaración se le informo de sus obligaciones y abstenciones conforme lo establecen los artículos 163° y 165° del NCPP; que son los siguientes:</w:t>
      </w:r>
    </w:p>
    <w:p w14:paraId="2878A55E" w14:textId="77777777" w:rsidR="00A230AE" w:rsidRPr="00956B78" w:rsidRDefault="00A230AE" w:rsidP="00A230AE">
      <w:pPr>
        <w:jc w:val="both"/>
        <w:rPr>
          <w:rFonts w:ascii="Arial" w:hAnsi="Arial" w:cs="Arial"/>
          <w:color w:val="000000" w:themeColor="text1"/>
        </w:rPr>
      </w:pPr>
    </w:p>
    <w:p w14:paraId="376CC87D" w14:textId="77777777" w:rsidR="00A230AE" w:rsidRPr="00956B78" w:rsidRDefault="00A230AE" w:rsidP="00A230AE">
      <w:pPr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956B78">
        <w:rPr>
          <w:rFonts w:ascii="Arial" w:eastAsia="Times New Roman" w:hAnsi="Arial" w:cs="Arial"/>
          <w:b/>
          <w:bCs/>
          <w:color w:val="000000" w:themeColor="text1"/>
          <w:lang w:eastAsia="es-PE"/>
        </w:rPr>
        <w:t>Artículo 163.- Obligaciones del testigo</w:t>
      </w:r>
    </w:p>
    <w:p w14:paraId="635425DF" w14:textId="77777777" w:rsidR="00A230AE" w:rsidRPr="00956B78" w:rsidRDefault="00A230AE" w:rsidP="00A230AE">
      <w:pPr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956B78">
        <w:rPr>
          <w:rFonts w:ascii="Arial" w:eastAsia="Times New Roman" w:hAnsi="Arial" w:cs="Arial"/>
          <w:color w:val="000000" w:themeColor="text1"/>
          <w:lang w:eastAsia="es-PE"/>
        </w:rPr>
        <w:t>1. Toda persona citada como testigo tiene el deber de concurrir, salvo las excepciones legales correspondientes, y de responder a la verdad a las preguntas que se le hagan. La comparecencia del testigo constituirá siempre suficiente justificación cuando su presencia fuere requerida simultáneamente para dar cumplimiento a obligaciones laborales, educativas o de otra naturaleza y no le ocasionará consecuencias jurídicas adversas bajo circunstancia alguna.</w:t>
      </w:r>
    </w:p>
    <w:p w14:paraId="2E3DBA46" w14:textId="77777777" w:rsidR="00A230AE" w:rsidRPr="00956B78" w:rsidRDefault="00A230AE" w:rsidP="00A230AE">
      <w:pPr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956B78">
        <w:rPr>
          <w:rFonts w:ascii="Arial" w:eastAsia="Times New Roman" w:hAnsi="Arial" w:cs="Arial"/>
          <w:color w:val="000000" w:themeColor="text1"/>
          <w:lang w:eastAsia="es-PE"/>
        </w:rPr>
        <w:t>2. El testigo no puede ser obligado a declarar sobre hechos de los cuales podría surgir su responsabilidad penal. El testigo tendrá el mismo derecho cuando, por su declaración, pudiere incriminar a alguna de las personas mencionadas en el numeral 1) del artículo 165.</w:t>
      </w:r>
    </w:p>
    <w:p w14:paraId="111FD63D" w14:textId="77777777" w:rsidR="00A230AE" w:rsidRPr="00956B78" w:rsidRDefault="00A230AE" w:rsidP="00A230AE">
      <w:pPr>
        <w:jc w:val="both"/>
        <w:rPr>
          <w:rFonts w:ascii="Arial" w:eastAsia="Times New Roman" w:hAnsi="Arial" w:cs="Arial"/>
          <w:color w:val="000000" w:themeColor="text1"/>
          <w:lang w:eastAsia="es-PE"/>
        </w:rPr>
      </w:pPr>
    </w:p>
    <w:p w14:paraId="0D6AAE97" w14:textId="77777777" w:rsidR="00A230AE" w:rsidRPr="00956B78" w:rsidRDefault="00A230AE" w:rsidP="00A230AE">
      <w:pPr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956B78">
        <w:rPr>
          <w:rFonts w:ascii="Arial" w:eastAsia="Times New Roman" w:hAnsi="Arial" w:cs="Arial"/>
          <w:b/>
          <w:bCs/>
          <w:color w:val="000000" w:themeColor="text1"/>
          <w:lang w:eastAsia="es-PE"/>
        </w:rPr>
        <w:t xml:space="preserve">Artículo 165.- Abstención para rendir testimonio </w:t>
      </w:r>
    </w:p>
    <w:p w14:paraId="50B894D2" w14:textId="77777777" w:rsidR="00A230AE" w:rsidRPr="00956B78" w:rsidRDefault="00A230AE" w:rsidP="00A230AE">
      <w:pPr>
        <w:jc w:val="both"/>
        <w:rPr>
          <w:color w:val="000000" w:themeColor="text1"/>
          <w:lang w:val="es-ES_tradnl" w:eastAsia="es-ES_tradnl"/>
        </w:rPr>
      </w:pPr>
      <w:r w:rsidRPr="00956B78">
        <w:rPr>
          <w:rFonts w:ascii="Arial" w:eastAsia="Times New Roman" w:hAnsi="Arial" w:cs="Arial"/>
          <w:color w:val="000000" w:themeColor="text1"/>
          <w:lang w:eastAsia="es-PE"/>
        </w:rPr>
        <w:t>1. Podrán abstenerse de rendir testimonio el cónyuge del imputado, los parientes dentro del cuarto grado de consanguinidad o segundo de afinidad, y aquel que tuviera relación de convivencia con él. Se extiende esta facultad, en la misma medida, a los parientes por adopción, y respecto de los cónyuges o convivientes aun cuando haya cesado el vínculo conyugal o convivencial. Todos ellos serán advertidos, antes de la diligencia, del derecho que les asiste para rehusar a prestar testimonio en todo o en parte.</w:t>
      </w:r>
    </w:p>
    <w:p w14:paraId="54321E72" w14:textId="77777777" w:rsidR="00A230AE" w:rsidRPr="00956B78" w:rsidRDefault="00A230AE" w:rsidP="00A230AE">
      <w:pPr>
        <w:jc w:val="both"/>
        <w:rPr>
          <w:rFonts w:ascii="Arial" w:hAnsi="Arial" w:cs="Arial"/>
          <w:color w:val="000000" w:themeColor="text1"/>
          <w:lang w:val="es-ES_tradnl" w:eastAsia="es-ES_tradnl"/>
        </w:rPr>
      </w:pPr>
    </w:p>
    <w:p w14:paraId="21C6D34F" w14:textId="77777777" w:rsidR="00A230AE" w:rsidRPr="00956B78" w:rsidRDefault="00A230AE" w:rsidP="00A230AE">
      <w:pPr>
        <w:pStyle w:val="Ttulo1"/>
        <w:tabs>
          <w:tab w:val="left" w:leader="hyphen" w:pos="9071"/>
        </w:tabs>
        <w:spacing w:before="0" w:line="240" w:lineRule="atLeast"/>
        <w:rPr>
          <w:color w:val="000000" w:themeColor="text1"/>
        </w:rPr>
      </w:pPr>
      <w:r w:rsidRPr="00956B78">
        <w:rPr>
          <w:color w:val="000000" w:themeColor="text1"/>
        </w:rPr>
        <w:t xml:space="preserve">¿Si está conforme con declarar voluntariamente a las preguntas que se le formule? Dijo: </w:t>
      </w:r>
      <w:r w:rsidRPr="00956B78">
        <w:rPr>
          <w:color w:val="000000" w:themeColor="text1"/>
        </w:rPr>
        <w:tab/>
      </w:r>
    </w:p>
    <w:p w14:paraId="63A533A5" w14:textId="77777777" w:rsidR="00A230AE" w:rsidRPr="00956B78" w:rsidRDefault="00A230AE" w:rsidP="00A230AE">
      <w:pPr>
        <w:pStyle w:val="Ttulo2"/>
        <w:tabs>
          <w:tab w:val="left" w:leader="hyphen" w:pos="9071"/>
        </w:tabs>
        <w:spacing w:before="0" w:line="240" w:lineRule="atLeast"/>
        <w:jc w:val="both"/>
        <w:rPr>
          <w:color w:val="000000" w:themeColor="text1"/>
        </w:rPr>
      </w:pPr>
      <w:r w:rsidRPr="00956B78">
        <w:rPr>
          <w:color w:val="000000" w:themeColor="text1"/>
        </w:rPr>
        <w:t>.</w:t>
      </w:r>
      <w:r w:rsidRPr="00956B78">
        <w:rPr>
          <w:color w:val="000000" w:themeColor="text1"/>
        </w:rPr>
        <w:tab/>
      </w:r>
    </w:p>
    <w:p w14:paraId="53BB38C0" w14:textId="77777777" w:rsidR="00A230AE" w:rsidRPr="00956B78" w:rsidRDefault="00A230AE" w:rsidP="00A230AE">
      <w:pPr>
        <w:spacing w:line="240" w:lineRule="atLeast"/>
        <w:rPr>
          <w:color w:val="000000" w:themeColor="text1"/>
        </w:rPr>
      </w:pPr>
    </w:p>
    <w:p w14:paraId="507D0899" w14:textId="77777777" w:rsidR="00A230AE" w:rsidRPr="00956B78" w:rsidRDefault="00A230AE" w:rsidP="00A230AE">
      <w:pPr>
        <w:pStyle w:val="Ttulo1"/>
        <w:tabs>
          <w:tab w:val="left" w:leader="hyphen" w:pos="9071"/>
        </w:tabs>
        <w:spacing w:before="0" w:line="240" w:lineRule="atLeast"/>
        <w:rPr>
          <w:bCs/>
          <w:color w:val="000000" w:themeColor="text1"/>
        </w:rPr>
      </w:pPr>
      <w:r w:rsidRPr="00956B78">
        <w:rPr>
          <w:color w:val="000000" w:themeColor="text1"/>
        </w:rPr>
        <w:t xml:space="preserve">¿Si para rendir su presente manifestación requiere la presencia de un abogado defensor? </w:t>
      </w:r>
      <w:r w:rsidRPr="00956B78">
        <w:rPr>
          <w:bCs/>
          <w:color w:val="000000" w:themeColor="text1"/>
        </w:rPr>
        <w:t>Dijo:</w:t>
      </w:r>
      <w:r w:rsidRPr="00956B78">
        <w:rPr>
          <w:bCs/>
          <w:color w:val="000000" w:themeColor="text1"/>
        </w:rPr>
        <w:tab/>
      </w:r>
    </w:p>
    <w:p w14:paraId="67BFB02B" w14:textId="77777777" w:rsidR="00A230AE" w:rsidRPr="00956B78" w:rsidRDefault="00A230AE" w:rsidP="00A230AE">
      <w:pPr>
        <w:pStyle w:val="Ttulo2"/>
        <w:tabs>
          <w:tab w:val="left" w:leader="hyphen" w:pos="9071"/>
        </w:tabs>
        <w:spacing w:before="0" w:line="240" w:lineRule="atLeast"/>
        <w:jc w:val="both"/>
        <w:rPr>
          <w:color w:val="000000" w:themeColor="text1"/>
        </w:rPr>
      </w:pPr>
      <w:r w:rsidRPr="00956B78">
        <w:rPr>
          <w:color w:val="000000" w:themeColor="text1"/>
        </w:rPr>
        <w:t>.</w:t>
      </w:r>
      <w:r w:rsidRPr="00956B78">
        <w:rPr>
          <w:color w:val="000000" w:themeColor="text1"/>
        </w:rPr>
        <w:tab/>
      </w:r>
    </w:p>
    <w:p w14:paraId="3FD6529D" w14:textId="77777777" w:rsidR="00A230AE" w:rsidRPr="00956B78" w:rsidRDefault="00A230AE" w:rsidP="00A230AE">
      <w:pPr>
        <w:rPr>
          <w:color w:val="000000" w:themeColor="text1"/>
        </w:rPr>
      </w:pPr>
    </w:p>
    <w:p w14:paraId="1C2C2794" w14:textId="77777777" w:rsidR="00A230AE" w:rsidRPr="00956B78" w:rsidRDefault="00A230AE" w:rsidP="00A230AE">
      <w:pPr>
        <w:pStyle w:val="Ttulo1"/>
        <w:tabs>
          <w:tab w:val="left" w:leader="hyphen" w:pos="9071"/>
        </w:tabs>
        <w:spacing w:before="0"/>
        <w:rPr>
          <w:color w:val="000000" w:themeColor="text1"/>
        </w:rPr>
      </w:pPr>
      <w:r w:rsidRPr="00956B78">
        <w:rPr>
          <w:color w:val="000000" w:themeColor="text1"/>
        </w:rPr>
        <w:t xml:space="preserve">¿Sabe cuál es el motivo por el cual se encuentra rindiendo su presente manifestación? </w:t>
      </w:r>
      <w:r w:rsidRPr="00956B78">
        <w:rPr>
          <w:bCs/>
          <w:color w:val="000000" w:themeColor="text1"/>
        </w:rPr>
        <w:t>Dijo:</w:t>
      </w:r>
      <w:r w:rsidRPr="00956B78">
        <w:rPr>
          <w:color w:val="000000" w:themeColor="text1"/>
        </w:rPr>
        <w:t xml:space="preserve"> </w:t>
      </w:r>
      <w:r w:rsidRPr="00956B78">
        <w:rPr>
          <w:color w:val="000000" w:themeColor="text1"/>
        </w:rPr>
        <w:tab/>
      </w:r>
    </w:p>
    <w:p w14:paraId="64F72ABC" w14:textId="77777777" w:rsidR="00A230AE" w:rsidRPr="00956B78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 w:rsidRPr="00956B78">
        <w:rPr>
          <w:color w:val="000000" w:themeColor="text1"/>
          <w:lang w:val="es-ES_tradnl" w:eastAsia="es-ES_tradnl"/>
        </w:rPr>
        <w:t>.</w:t>
      </w:r>
      <w:r w:rsidRPr="00956B78">
        <w:rPr>
          <w:color w:val="000000" w:themeColor="text1"/>
          <w:lang w:val="es-ES_tradnl" w:eastAsia="es-ES_tradnl"/>
        </w:rPr>
        <w:tab/>
      </w:r>
    </w:p>
    <w:p w14:paraId="792F638E" w14:textId="77777777" w:rsidR="00A230AE" w:rsidRPr="00956B78" w:rsidRDefault="00A230AE" w:rsidP="00A230AE">
      <w:pPr>
        <w:rPr>
          <w:color w:val="000000" w:themeColor="text1"/>
          <w:lang w:val="es-ES_tradnl" w:eastAsia="es-ES_tradnl"/>
        </w:rPr>
      </w:pPr>
    </w:p>
    <w:p w14:paraId="2A0B490E" w14:textId="77777777" w:rsidR="00A230AE" w:rsidRPr="00956B78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24"/>
        </w:rPr>
      </w:pPr>
      <w:r w:rsidRPr="00956B78">
        <w:rPr>
          <w:rStyle w:val="FontStyle13"/>
          <w:b/>
          <w:bCs w:val="0"/>
          <w:color w:val="000000" w:themeColor="text1"/>
          <w:sz w:val="24"/>
          <w:szCs w:val="56"/>
        </w:rPr>
        <w:t xml:space="preserve">¿Si conoce a la persona </w:t>
      </w:r>
      <w:r>
        <w:rPr>
          <w:rStyle w:val="FontStyle13"/>
          <w:b/>
          <w:bCs w:val="0"/>
          <w:color w:val="000000" w:themeColor="text1"/>
          <w:sz w:val="24"/>
          <w:szCs w:val="56"/>
        </w:rPr>
        <w:t>de</w:t>
      </w:r>
      <w:r>
        <w:rPr>
          <w:bCs/>
          <w:color w:val="000000" w:themeColor="text1"/>
          <w:lang w:val="es-ES"/>
        </w:rPr>
        <w:t xml:space="preserve"> XX</w:t>
      </w:r>
      <w:r w:rsidRPr="00956B78">
        <w:rPr>
          <w:rStyle w:val="FontStyle13"/>
          <w:b/>
          <w:bCs w:val="0"/>
          <w:color w:val="000000" w:themeColor="text1"/>
          <w:sz w:val="24"/>
          <w:szCs w:val="56"/>
        </w:rPr>
        <w:t xml:space="preserve">, </w:t>
      </w:r>
      <w:r w:rsidRPr="00956B78">
        <w:rPr>
          <w:rStyle w:val="FontStyle12"/>
          <w:b/>
          <w:bCs w:val="0"/>
          <w:color w:val="000000" w:themeColor="text1"/>
          <w:sz w:val="24"/>
          <w:szCs w:val="24"/>
        </w:rPr>
        <w:t xml:space="preserve">indique que </w:t>
      </w: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>grado de familiaridad o amistad los une? Dijo:</w:t>
      </w: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ab/>
      </w:r>
    </w:p>
    <w:p w14:paraId="0DFE6B57" w14:textId="77777777" w:rsidR="00A230AE" w:rsidRPr="00956B78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 w:rsidRPr="00956B78">
        <w:rPr>
          <w:color w:val="000000" w:themeColor="text1"/>
          <w:lang w:val="es-ES_tradnl" w:eastAsia="es-ES_tradnl"/>
        </w:rPr>
        <w:t xml:space="preserve">. </w:t>
      </w:r>
      <w:r w:rsidRPr="00956B78">
        <w:rPr>
          <w:color w:val="000000" w:themeColor="text1"/>
          <w:lang w:val="es-ES_tradnl" w:eastAsia="es-ES_tradnl"/>
        </w:rPr>
        <w:tab/>
      </w:r>
    </w:p>
    <w:p w14:paraId="7468A67E" w14:textId="77777777" w:rsidR="00A230AE" w:rsidRPr="00956B78" w:rsidRDefault="00A230AE" w:rsidP="00A230AE">
      <w:pPr>
        <w:rPr>
          <w:color w:val="000000" w:themeColor="text1"/>
          <w:lang w:val="es-ES_tradnl" w:eastAsia="es-ES_tradnl"/>
        </w:rPr>
      </w:pPr>
    </w:p>
    <w:p w14:paraId="6DC83152" w14:textId="77777777" w:rsidR="00A230AE" w:rsidRPr="00956B78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24"/>
        </w:rPr>
      </w:pP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 xml:space="preserve">¿De propiedad de quien es el vehículo de placa </w:t>
      </w:r>
      <w:r>
        <w:rPr>
          <w:rStyle w:val="FontStyle13"/>
          <w:b/>
          <w:bCs w:val="0"/>
          <w:color w:val="000000" w:themeColor="text1"/>
          <w:sz w:val="24"/>
          <w:szCs w:val="24"/>
        </w:rPr>
        <w:t xml:space="preserve">XXX </w:t>
      </w: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>y que tipo de uso le da? Dijo:</w:t>
      </w: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ab/>
      </w:r>
    </w:p>
    <w:p w14:paraId="3419193E" w14:textId="77777777" w:rsidR="00A230AE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>
        <w:rPr>
          <w:color w:val="000000" w:themeColor="text1"/>
          <w:lang w:val="es-ES_tradnl" w:eastAsia="es-ES_tradnl"/>
        </w:rPr>
        <w:t xml:space="preserve">. </w:t>
      </w:r>
      <w:r w:rsidRPr="00956B78">
        <w:rPr>
          <w:color w:val="000000" w:themeColor="text1"/>
          <w:lang w:val="es-ES_tradnl" w:eastAsia="es-ES_tradnl"/>
        </w:rPr>
        <w:tab/>
      </w:r>
    </w:p>
    <w:p w14:paraId="41EA1C24" w14:textId="77777777" w:rsidR="00A230AE" w:rsidRDefault="00A230AE" w:rsidP="00A230AE">
      <w:pPr>
        <w:rPr>
          <w:lang w:val="es-ES_tradnl" w:eastAsia="es-ES_tradnl"/>
        </w:rPr>
      </w:pPr>
    </w:p>
    <w:p w14:paraId="4D4668E5" w14:textId="77777777" w:rsidR="00A230AE" w:rsidRPr="00956B78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24"/>
        </w:rPr>
      </w:pPr>
      <w:r>
        <w:rPr>
          <w:rStyle w:val="FontStyle13"/>
          <w:b/>
          <w:bCs w:val="0"/>
          <w:color w:val="000000" w:themeColor="text1"/>
          <w:sz w:val="24"/>
          <w:szCs w:val="24"/>
        </w:rPr>
        <w:lastRenderedPageBreak/>
        <w:t xml:space="preserve">Precise ¿De qué manera se le proporciona el vehículo de placa de rodaje XXX a la persona de XXXXX, quien conducía el vehículo, para que pueda </w:t>
      </w:r>
      <w:proofErr w:type="spellStart"/>
      <w:r>
        <w:rPr>
          <w:rStyle w:val="FontStyle13"/>
          <w:b/>
          <w:bCs w:val="0"/>
          <w:color w:val="000000" w:themeColor="text1"/>
          <w:sz w:val="24"/>
          <w:szCs w:val="24"/>
        </w:rPr>
        <w:t>se</w:t>
      </w:r>
      <w:proofErr w:type="spellEnd"/>
      <w:r>
        <w:rPr>
          <w:rStyle w:val="FontStyle13"/>
          <w:b/>
          <w:bCs w:val="0"/>
          <w:color w:val="000000" w:themeColor="text1"/>
          <w:sz w:val="24"/>
          <w:szCs w:val="24"/>
        </w:rPr>
        <w:t xml:space="preserve"> conducido?</w:t>
      </w: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 xml:space="preserve"> Dijo:</w:t>
      </w:r>
      <w:r w:rsidRPr="00956B78">
        <w:rPr>
          <w:rStyle w:val="FontStyle13"/>
          <w:b/>
          <w:bCs w:val="0"/>
          <w:color w:val="000000" w:themeColor="text1"/>
          <w:sz w:val="24"/>
          <w:szCs w:val="24"/>
        </w:rPr>
        <w:tab/>
      </w:r>
    </w:p>
    <w:p w14:paraId="2132EE89" w14:textId="77777777" w:rsidR="00A230AE" w:rsidRPr="00956B78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>
        <w:rPr>
          <w:color w:val="000000" w:themeColor="text1"/>
          <w:lang w:val="es-ES_tradnl" w:eastAsia="es-ES_tradnl"/>
        </w:rPr>
        <w:t xml:space="preserve">. </w:t>
      </w:r>
      <w:r w:rsidRPr="00956B78">
        <w:rPr>
          <w:color w:val="000000" w:themeColor="text1"/>
          <w:lang w:val="es-ES_tradnl" w:eastAsia="es-ES_tradnl"/>
        </w:rPr>
        <w:tab/>
      </w:r>
    </w:p>
    <w:p w14:paraId="39F5D357" w14:textId="77777777" w:rsidR="00A230AE" w:rsidRPr="00B13E3C" w:rsidRDefault="00A230AE" w:rsidP="00A230AE">
      <w:pPr>
        <w:rPr>
          <w:color w:val="000000" w:themeColor="text1"/>
          <w:lang w:val="es-ES_tradnl" w:eastAsia="es-ES_tradnl"/>
        </w:rPr>
      </w:pPr>
    </w:p>
    <w:p w14:paraId="26B974B8" w14:textId="77777777" w:rsidR="00A230AE" w:rsidRPr="00B13E3C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24"/>
        </w:rPr>
      </w:pPr>
      <w:r w:rsidRPr="00B13E3C">
        <w:rPr>
          <w:rStyle w:val="FontStyle13"/>
          <w:b/>
          <w:bCs w:val="0"/>
          <w:color w:val="000000" w:themeColor="text1"/>
          <w:sz w:val="24"/>
          <w:szCs w:val="24"/>
        </w:rPr>
        <w:t>¿</w:t>
      </w:r>
      <w:r>
        <w:rPr>
          <w:rStyle w:val="FontStyle13"/>
          <w:b/>
          <w:bCs w:val="0"/>
          <w:color w:val="000000" w:themeColor="text1"/>
          <w:sz w:val="24"/>
          <w:szCs w:val="24"/>
        </w:rPr>
        <w:t>Si tiene conocimiento si la persona de Joseph Eduardo GARCIA BELLO, contaba con licencia para conducir vehículos motorizados</w:t>
      </w:r>
      <w:r w:rsidRPr="00B13E3C">
        <w:rPr>
          <w:rStyle w:val="FontStyle13"/>
          <w:b/>
          <w:bCs w:val="0"/>
          <w:color w:val="000000" w:themeColor="text1"/>
          <w:sz w:val="24"/>
          <w:szCs w:val="24"/>
        </w:rPr>
        <w:t xml:space="preserve">? Dijo: </w:t>
      </w:r>
      <w:r w:rsidRPr="00B13E3C">
        <w:rPr>
          <w:rStyle w:val="FontStyle13"/>
          <w:b/>
          <w:bCs w:val="0"/>
          <w:color w:val="000000" w:themeColor="text1"/>
          <w:sz w:val="24"/>
          <w:szCs w:val="24"/>
        </w:rPr>
        <w:tab/>
      </w:r>
    </w:p>
    <w:p w14:paraId="33BF6E97" w14:textId="77777777" w:rsidR="00A230AE" w:rsidRPr="00B13E3C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>
        <w:rPr>
          <w:color w:val="000000" w:themeColor="text1"/>
          <w:lang w:val="es-ES_tradnl" w:eastAsia="es-ES_tradnl"/>
        </w:rPr>
        <w:t>a lo que le indicaron a mi hermano el señor Jesús le dijo que si, que su cuñado si tenía licencia de conducir.</w:t>
      </w:r>
      <w:r w:rsidRPr="00B13E3C">
        <w:rPr>
          <w:color w:val="000000" w:themeColor="text1"/>
          <w:lang w:val="es-ES_tradnl" w:eastAsia="es-ES_tradnl"/>
        </w:rPr>
        <w:t xml:space="preserve"> </w:t>
      </w:r>
      <w:r w:rsidRPr="00B13E3C">
        <w:rPr>
          <w:color w:val="000000" w:themeColor="text1"/>
          <w:lang w:val="es-ES_tradnl" w:eastAsia="es-ES_tradnl"/>
        </w:rPr>
        <w:tab/>
      </w:r>
    </w:p>
    <w:p w14:paraId="52027617" w14:textId="77777777" w:rsidR="00A230AE" w:rsidRPr="00B13E3C" w:rsidRDefault="00A230AE" w:rsidP="00A230AE">
      <w:pPr>
        <w:rPr>
          <w:color w:val="000000" w:themeColor="text1"/>
          <w:lang w:val="es-ES_tradnl" w:eastAsia="es-ES_tradnl"/>
        </w:rPr>
      </w:pPr>
    </w:p>
    <w:p w14:paraId="43792506" w14:textId="77777777" w:rsidR="00A230AE" w:rsidRPr="00B13E3C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24"/>
        </w:rPr>
      </w:pPr>
      <w:r w:rsidRPr="00B13E3C">
        <w:rPr>
          <w:rStyle w:val="FontStyle13"/>
          <w:b/>
          <w:bCs w:val="0"/>
          <w:color w:val="000000" w:themeColor="text1"/>
          <w:sz w:val="24"/>
          <w:szCs w:val="24"/>
        </w:rPr>
        <w:t xml:space="preserve">¿Si el vehículo </w:t>
      </w:r>
      <w:r>
        <w:rPr>
          <w:rStyle w:val="FontStyle13"/>
          <w:b/>
          <w:bCs w:val="0"/>
          <w:color w:val="000000" w:themeColor="text1"/>
          <w:sz w:val="24"/>
          <w:szCs w:val="24"/>
        </w:rPr>
        <w:t>contaba con toda la documentación vigente para poder circular en la vía pública</w:t>
      </w:r>
      <w:r w:rsidRPr="00B13E3C">
        <w:rPr>
          <w:rStyle w:val="FontStyle13"/>
          <w:b/>
          <w:bCs w:val="0"/>
          <w:color w:val="000000" w:themeColor="text1"/>
          <w:sz w:val="24"/>
          <w:szCs w:val="24"/>
        </w:rPr>
        <w:t>? Dijo:</w:t>
      </w:r>
      <w:r w:rsidRPr="00B13E3C">
        <w:rPr>
          <w:rStyle w:val="FontStyle13"/>
          <w:b/>
          <w:bCs w:val="0"/>
          <w:color w:val="000000" w:themeColor="text1"/>
          <w:sz w:val="24"/>
          <w:szCs w:val="24"/>
        </w:rPr>
        <w:tab/>
      </w:r>
    </w:p>
    <w:p w14:paraId="198E3AC3" w14:textId="77777777" w:rsidR="00A230AE" w:rsidRPr="00B13E3C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>
        <w:rPr>
          <w:color w:val="000000" w:themeColor="text1"/>
          <w:lang w:val="es-ES_tradnl" w:eastAsia="es-ES_tradnl"/>
        </w:rPr>
        <w:t xml:space="preserve">. </w:t>
      </w:r>
      <w:r w:rsidRPr="00B13E3C">
        <w:rPr>
          <w:color w:val="000000" w:themeColor="text1"/>
          <w:lang w:val="es-ES_tradnl" w:eastAsia="es-ES_tradnl"/>
        </w:rPr>
        <w:tab/>
      </w:r>
    </w:p>
    <w:p w14:paraId="00710DAE" w14:textId="77777777" w:rsidR="00A230AE" w:rsidRPr="006C5A13" w:rsidRDefault="00A230AE" w:rsidP="00A230AE">
      <w:pPr>
        <w:rPr>
          <w:color w:val="FF0000"/>
          <w:lang w:val="es-ES_tradnl" w:eastAsia="es-ES_tradnl"/>
        </w:rPr>
      </w:pPr>
    </w:p>
    <w:p w14:paraId="0C268097" w14:textId="77777777" w:rsidR="00A230AE" w:rsidRPr="00B13E3C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56"/>
        </w:rPr>
      </w:pPr>
      <w:r w:rsidRPr="00B13E3C">
        <w:rPr>
          <w:rStyle w:val="FontStyle13"/>
          <w:b/>
          <w:bCs w:val="0"/>
          <w:color w:val="000000" w:themeColor="text1"/>
          <w:sz w:val="24"/>
          <w:szCs w:val="56"/>
        </w:rPr>
        <w:t>¿</w:t>
      </w:r>
      <w:r>
        <w:rPr>
          <w:rStyle w:val="FontStyle13"/>
          <w:b/>
          <w:bCs w:val="0"/>
          <w:color w:val="000000" w:themeColor="text1"/>
          <w:sz w:val="24"/>
          <w:szCs w:val="24"/>
        </w:rPr>
        <w:t>Si el vehículo contaba con algún dispositivo de control de GPS o velocidad</w:t>
      </w:r>
      <w:r w:rsidRPr="00B13E3C">
        <w:rPr>
          <w:rStyle w:val="FontStyle13"/>
          <w:b/>
          <w:bCs w:val="0"/>
          <w:color w:val="000000" w:themeColor="text1"/>
          <w:sz w:val="24"/>
          <w:szCs w:val="56"/>
        </w:rPr>
        <w:t>? Dijo:</w:t>
      </w:r>
      <w:r w:rsidRPr="00B13E3C">
        <w:rPr>
          <w:rStyle w:val="FontStyle13"/>
          <w:b/>
          <w:bCs w:val="0"/>
          <w:color w:val="000000" w:themeColor="text1"/>
          <w:sz w:val="24"/>
          <w:szCs w:val="56"/>
        </w:rPr>
        <w:tab/>
      </w:r>
    </w:p>
    <w:p w14:paraId="3C1FD30F" w14:textId="77777777" w:rsidR="00A230AE" w:rsidRPr="00B13E3C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 w:rsidRPr="00B13E3C">
        <w:rPr>
          <w:color w:val="000000" w:themeColor="text1"/>
          <w:lang w:val="es-ES_tradnl" w:eastAsia="es-ES_tradnl"/>
        </w:rPr>
        <w:t>.</w:t>
      </w:r>
      <w:r w:rsidRPr="00B13E3C">
        <w:rPr>
          <w:color w:val="000000" w:themeColor="text1"/>
          <w:lang w:val="es-ES_tradnl" w:eastAsia="es-ES_tradnl"/>
        </w:rPr>
        <w:tab/>
      </w:r>
    </w:p>
    <w:p w14:paraId="2BF0C041" w14:textId="77777777" w:rsidR="00A230AE" w:rsidRPr="006C5A13" w:rsidRDefault="00A230AE" w:rsidP="00A230AE">
      <w:pPr>
        <w:rPr>
          <w:color w:val="FF0000"/>
          <w:lang w:val="es-ES_tradnl" w:eastAsia="es-ES_tradnl"/>
        </w:rPr>
      </w:pPr>
    </w:p>
    <w:p w14:paraId="4E0C38A8" w14:textId="77777777" w:rsidR="00A230AE" w:rsidRPr="00F264AF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sz w:val="24"/>
          <w:szCs w:val="56"/>
        </w:rPr>
      </w:pPr>
      <w:r w:rsidRPr="00F264AF">
        <w:rPr>
          <w:rStyle w:val="FontStyle13"/>
          <w:b/>
          <w:bCs w:val="0"/>
          <w:sz w:val="24"/>
          <w:szCs w:val="56"/>
        </w:rPr>
        <w:t xml:space="preserve">¿Si han tenido acercamiento con la familia de </w:t>
      </w:r>
      <w:r>
        <w:rPr>
          <w:rStyle w:val="FontStyle13"/>
          <w:b/>
          <w:bCs w:val="0"/>
          <w:sz w:val="24"/>
          <w:szCs w:val="56"/>
        </w:rPr>
        <w:t>la parte agraviada</w:t>
      </w:r>
      <w:r w:rsidRPr="00F264AF">
        <w:rPr>
          <w:rStyle w:val="FontStyle13"/>
          <w:b/>
          <w:bCs w:val="0"/>
          <w:sz w:val="24"/>
          <w:szCs w:val="56"/>
        </w:rPr>
        <w:t>? Dijo:</w:t>
      </w:r>
      <w:r w:rsidRPr="00F264AF">
        <w:rPr>
          <w:rStyle w:val="FontStyle13"/>
          <w:b/>
          <w:bCs w:val="0"/>
          <w:sz w:val="24"/>
          <w:szCs w:val="56"/>
        </w:rPr>
        <w:tab/>
      </w:r>
    </w:p>
    <w:p w14:paraId="45E663F7" w14:textId="77777777" w:rsidR="00A230AE" w:rsidRPr="00F264AF" w:rsidRDefault="00A230AE" w:rsidP="00A230AE">
      <w:pPr>
        <w:pStyle w:val="Ttulo2"/>
        <w:tabs>
          <w:tab w:val="left" w:leader="hyphen" w:pos="9071"/>
        </w:tabs>
        <w:jc w:val="both"/>
        <w:rPr>
          <w:lang w:val="es-ES_tradnl" w:eastAsia="es-ES_tradnl"/>
        </w:rPr>
      </w:pPr>
      <w:r w:rsidRPr="00F264AF">
        <w:rPr>
          <w:lang w:val="es-ES_tradnl" w:eastAsia="es-ES_tradnl"/>
        </w:rPr>
        <w:t>.</w:t>
      </w:r>
      <w:r w:rsidRPr="00F264AF">
        <w:rPr>
          <w:lang w:val="es-ES_tradnl" w:eastAsia="es-ES_tradnl"/>
        </w:rPr>
        <w:tab/>
      </w:r>
    </w:p>
    <w:p w14:paraId="3295D9E4" w14:textId="77777777" w:rsidR="00A230AE" w:rsidRPr="00F264AF" w:rsidRDefault="00A230AE" w:rsidP="00A230AE">
      <w:pPr>
        <w:rPr>
          <w:color w:val="EE0000"/>
          <w:lang w:val="es-ES_tradnl" w:eastAsia="es-ES_tradnl"/>
        </w:rPr>
      </w:pPr>
    </w:p>
    <w:p w14:paraId="39D4CD88" w14:textId="77777777" w:rsidR="00A230AE" w:rsidRPr="00784BD5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56"/>
        </w:rPr>
      </w:pPr>
      <w:r w:rsidRPr="00784BD5">
        <w:rPr>
          <w:rStyle w:val="FontStyle13"/>
          <w:b/>
          <w:bCs w:val="0"/>
          <w:color w:val="000000" w:themeColor="text1"/>
          <w:sz w:val="24"/>
          <w:szCs w:val="56"/>
        </w:rPr>
        <w:t>¿</w:t>
      </w:r>
      <w:r w:rsidRPr="00784BD5">
        <w:rPr>
          <w:color w:val="000000" w:themeColor="text1"/>
        </w:rPr>
        <w:t>Si</w:t>
      </w:r>
      <w:r>
        <w:rPr>
          <w:color w:val="000000" w:themeColor="text1"/>
        </w:rPr>
        <w:t>, tiene conocimiento como se produjo el accidente de tránsito, materia de la presente investigación</w:t>
      </w:r>
      <w:r w:rsidRPr="00784BD5">
        <w:rPr>
          <w:rStyle w:val="FontStyle13"/>
          <w:b/>
          <w:bCs w:val="0"/>
          <w:color w:val="000000" w:themeColor="text1"/>
          <w:sz w:val="24"/>
          <w:szCs w:val="56"/>
        </w:rPr>
        <w:t>? Dijo:</w:t>
      </w:r>
      <w:r w:rsidRPr="00784BD5">
        <w:rPr>
          <w:rStyle w:val="FontStyle13"/>
          <w:b/>
          <w:bCs w:val="0"/>
          <w:color w:val="000000" w:themeColor="text1"/>
          <w:sz w:val="24"/>
          <w:szCs w:val="56"/>
        </w:rPr>
        <w:tab/>
      </w:r>
    </w:p>
    <w:p w14:paraId="33DD9BBF" w14:textId="77777777" w:rsidR="00A230AE" w:rsidRPr="00784BD5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 w:rsidRPr="00784BD5">
        <w:rPr>
          <w:color w:val="000000" w:themeColor="text1"/>
          <w:lang w:val="es-ES_tradnl" w:eastAsia="es-ES_tradnl"/>
        </w:rPr>
        <w:t>.</w:t>
      </w:r>
      <w:r w:rsidRPr="00784BD5">
        <w:rPr>
          <w:color w:val="000000" w:themeColor="text1"/>
          <w:lang w:val="es-ES_tradnl" w:eastAsia="es-ES_tradnl"/>
        </w:rPr>
        <w:tab/>
      </w:r>
    </w:p>
    <w:p w14:paraId="57ACB0D9" w14:textId="77777777" w:rsidR="00A230AE" w:rsidRDefault="00A230AE" w:rsidP="00A230AE">
      <w:pPr>
        <w:rPr>
          <w:color w:val="FF0000"/>
          <w:lang w:val="es-ES_tradnl" w:eastAsia="es-ES_tradnl"/>
        </w:rPr>
      </w:pPr>
    </w:p>
    <w:p w14:paraId="17095318" w14:textId="77777777" w:rsidR="00A230AE" w:rsidRPr="00784BD5" w:rsidRDefault="00A230AE" w:rsidP="00A230AE">
      <w:pPr>
        <w:pStyle w:val="Ttulo1"/>
        <w:tabs>
          <w:tab w:val="left" w:leader="hyphen" w:pos="9071"/>
        </w:tabs>
        <w:rPr>
          <w:rStyle w:val="FontStyle13"/>
          <w:b/>
          <w:bCs w:val="0"/>
          <w:color w:val="000000" w:themeColor="text1"/>
          <w:sz w:val="24"/>
          <w:szCs w:val="56"/>
        </w:rPr>
      </w:pPr>
      <w:r w:rsidRPr="00784BD5">
        <w:rPr>
          <w:rStyle w:val="FontStyle13"/>
          <w:b/>
          <w:bCs w:val="0"/>
          <w:color w:val="000000" w:themeColor="text1"/>
          <w:sz w:val="24"/>
          <w:szCs w:val="56"/>
        </w:rPr>
        <w:t>¿</w:t>
      </w:r>
      <w:r>
        <w:rPr>
          <w:color w:val="000000" w:themeColor="text1"/>
        </w:rPr>
        <w:t>Si adicional al SOAT el vehículo cuenta con algún otro seguro adicional</w:t>
      </w:r>
      <w:r w:rsidRPr="00784BD5">
        <w:rPr>
          <w:rStyle w:val="FontStyle13"/>
          <w:b/>
          <w:bCs w:val="0"/>
          <w:color w:val="000000" w:themeColor="text1"/>
          <w:sz w:val="24"/>
          <w:szCs w:val="56"/>
        </w:rPr>
        <w:t>? Dijo:</w:t>
      </w:r>
      <w:r w:rsidRPr="00784BD5">
        <w:rPr>
          <w:rStyle w:val="FontStyle13"/>
          <w:b/>
          <w:bCs w:val="0"/>
          <w:color w:val="000000" w:themeColor="text1"/>
          <w:sz w:val="24"/>
          <w:szCs w:val="56"/>
        </w:rPr>
        <w:tab/>
      </w:r>
    </w:p>
    <w:p w14:paraId="5BC58686" w14:textId="77777777" w:rsidR="00A230AE" w:rsidRPr="00784BD5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 w:rsidRPr="00784BD5">
        <w:rPr>
          <w:color w:val="000000" w:themeColor="text1"/>
          <w:lang w:val="es-ES_tradnl" w:eastAsia="es-ES_tradnl"/>
        </w:rPr>
        <w:t>.</w:t>
      </w:r>
      <w:r w:rsidRPr="00784BD5">
        <w:rPr>
          <w:color w:val="000000" w:themeColor="text1"/>
          <w:lang w:val="es-ES_tradnl" w:eastAsia="es-ES_tradnl"/>
        </w:rPr>
        <w:tab/>
      </w:r>
    </w:p>
    <w:p w14:paraId="43C6B578" w14:textId="77777777" w:rsidR="00A230AE" w:rsidRPr="00022E5D" w:rsidRDefault="00A230AE" w:rsidP="00A230AE">
      <w:pPr>
        <w:rPr>
          <w:rFonts w:ascii="Arial" w:hAnsi="Arial" w:cs="Arial"/>
          <w:lang w:val="es-ES_tradnl" w:eastAsia="es-ES_tradnl"/>
        </w:rPr>
      </w:pPr>
    </w:p>
    <w:p w14:paraId="392CA0EC" w14:textId="77777777" w:rsidR="00A230AE" w:rsidRPr="001F62B3" w:rsidRDefault="00A230AE" w:rsidP="00A230AE">
      <w:pPr>
        <w:pStyle w:val="Ttulo1"/>
        <w:tabs>
          <w:tab w:val="left" w:leader="hyphen" w:pos="9071"/>
        </w:tabs>
        <w:rPr>
          <w:color w:val="000000" w:themeColor="text1"/>
        </w:rPr>
      </w:pPr>
      <w:r w:rsidRPr="001F62B3">
        <w:rPr>
          <w:color w:val="000000" w:themeColor="text1"/>
        </w:rPr>
        <w:t>¿Tiene algo más que agregar, quitar o variar a su presente declaración? Dijo:</w:t>
      </w:r>
      <w:r w:rsidRPr="001F62B3">
        <w:rPr>
          <w:color w:val="000000" w:themeColor="text1"/>
        </w:rPr>
        <w:tab/>
      </w:r>
    </w:p>
    <w:p w14:paraId="00265FE5" w14:textId="77777777" w:rsidR="00A230AE" w:rsidRPr="001F62B3" w:rsidRDefault="00A230AE" w:rsidP="00A230AE">
      <w:pPr>
        <w:pStyle w:val="Ttulo2"/>
        <w:tabs>
          <w:tab w:val="left" w:leader="hyphen" w:pos="9071"/>
        </w:tabs>
        <w:jc w:val="both"/>
        <w:rPr>
          <w:color w:val="000000" w:themeColor="text1"/>
          <w:lang w:val="es-ES_tradnl" w:eastAsia="es-ES_tradnl"/>
        </w:rPr>
      </w:pPr>
      <w:r>
        <w:rPr>
          <w:color w:val="000000" w:themeColor="text1"/>
          <w:lang w:val="es-ES_tradnl" w:eastAsia="es-ES_tradnl"/>
        </w:rPr>
        <w:t>.</w:t>
      </w:r>
      <w:r w:rsidRPr="001F62B3">
        <w:rPr>
          <w:color w:val="000000" w:themeColor="text1"/>
          <w:lang w:val="es-ES_tradnl" w:eastAsia="es-ES_tradnl"/>
        </w:rPr>
        <w:tab/>
      </w:r>
    </w:p>
    <w:p w14:paraId="5B3985B8" w14:textId="77777777" w:rsidR="00A230AE" w:rsidRPr="006C5A13" w:rsidRDefault="00A230AE" w:rsidP="00A230AE">
      <w:pPr>
        <w:tabs>
          <w:tab w:val="left" w:leader="hyphen" w:pos="9071"/>
        </w:tabs>
        <w:jc w:val="both"/>
        <w:rPr>
          <w:color w:val="FF0000"/>
          <w:lang w:val="es-ES_tradnl" w:eastAsia="es-ES_tradnl"/>
        </w:rPr>
      </w:pPr>
    </w:p>
    <w:p w14:paraId="48CBC028" w14:textId="77777777" w:rsidR="00A230AE" w:rsidRPr="001F62B3" w:rsidRDefault="00A230AE" w:rsidP="00A230AE">
      <w:pPr>
        <w:tabs>
          <w:tab w:val="left" w:pos="6448"/>
          <w:tab w:val="left" w:leader="hyphen" w:pos="9071"/>
        </w:tabs>
        <w:jc w:val="both"/>
        <w:rPr>
          <w:rFonts w:ascii="Arial" w:hAnsi="Arial" w:cs="Arial"/>
          <w:color w:val="000000" w:themeColor="text1"/>
          <w:lang w:val="es-ES_tradnl"/>
        </w:rPr>
      </w:pPr>
      <w:r w:rsidRPr="001F62B3">
        <w:rPr>
          <w:rFonts w:ascii="Arial" w:hAnsi="Arial" w:cs="Arial"/>
          <w:color w:val="000000" w:themeColor="text1"/>
          <w:lang w:val="es-ES_tradnl"/>
        </w:rPr>
        <w:t xml:space="preserve">Siendo las </w:t>
      </w:r>
      <w:proofErr w:type="spellStart"/>
      <w:proofErr w:type="gramStart"/>
      <w:r>
        <w:rPr>
          <w:rFonts w:ascii="Arial" w:hAnsi="Arial" w:cs="Arial"/>
          <w:color w:val="000000" w:themeColor="text1"/>
          <w:lang w:val="es-ES_tradnl"/>
        </w:rPr>
        <w:t>xx:xx</w:t>
      </w:r>
      <w:proofErr w:type="spellEnd"/>
      <w:proofErr w:type="gramEnd"/>
      <w:r w:rsidRPr="001F62B3">
        <w:rPr>
          <w:rFonts w:ascii="Arial" w:hAnsi="Arial" w:cs="Arial"/>
          <w:color w:val="000000" w:themeColor="text1"/>
          <w:lang w:val="es-ES_tradnl"/>
        </w:rPr>
        <w:t xml:space="preserve"> del día de la fecha y luego de leerlo y encontrándolo conforme en sus partes el declarante lo firma e imprime su índice derecho en señal de conformidad.</w:t>
      </w:r>
    </w:p>
    <w:p w14:paraId="4B979E5D" w14:textId="77777777" w:rsidR="00A230AE" w:rsidRPr="001F62B3" w:rsidRDefault="00A230AE" w:rsidP="00A230AE">
      <w:pPr>
        <w:tabs>
          <w:tab w:val="left" w:pos="6448"/>
          <w:tab w:val="left" w:leader="hyphen" w:pos="9071"/>
        </w:tabs>
        <w:jc w:val="both"/>
        <w:rPr>
          <w:rFonts w:ascii="Arial" w:hAnsi="Arial" w:cs="Arial"/>
          <w:color w:val="000000" w:themeColor="text1"/>
          <w:lang w:val="es-ES_tradnl"/>
        </w:rPr>
      </w:pPr>
    </w:p>
    <w:p w14:paraId="12A33BD7" w14:textId="77777777" w:rsidR="00A230AE" w:rsidRPr="001F62B3" w:rsidRDefault="00A230AE" w:rsidP="00A230AE">
      <w:pPr>
        <w:tabs>
          <w:tab w:val="left" w:pos="6448"/>
          <w:tab w:val="left" w:leader="hyphen" w:pos="9071"/>
        </w:tabs>
        <w:jc w:val="both"/>
        <w:rPr>
          <w:rFonts w:ascii="Arial" w:hAnsi="Arial" w:cs="Arial"/>
          <w:color w:val="000000" w:themeColor="text1"/>
          <w:lang w:val="es-ES_tradnl"/>
        </w:rPr>
      </w:pPr>
    </w:p>
    <w:p w14:paraId="1B3B69B8" w14:textId="77777777" w:rsidR="00A230AE" w:rsidRPr="001F62B3" w:rsidRDefault="00A230AE" w:rsidP="00A230AE">
      <w:pPr>
        <w:tabs>
          <w:tab w:val="left" w:pos="5955"/>
        </w:tabs>
        <w:jc w:val="both"/>
        <w:rPr>
          <w:rFonts w:ascii="Arial" w:hAnsi="Arial" w:cs="Arial"/>
          <w:b/>
          <w:bCs/>
          <w:color w:val="000000" w:themeColor="text1"/>
          <w:u w:val="single"/>
          <w:lang w:val="es-ES_tradnl"/>
        </w:rPr>
      </w:pPr>
      <w:r w:rsidRPr="001F62B3">
        <w:rPr>
          <w:rFonts w:ascii="Arial" w:hAnsi="Arial" w:cs="Arial"/>
          <w:b/>
          <w:bCs/>
          <w:color w:val="000000" w:themeColor="text1"/>
          <w:lang w:val="es-ES_tradnl"/>
        </w:rPr>
        <w:t xml:space="preserve">          </w:t>
      </w:r>
      <w:r w:rsidRPr="001F62B3">
        <w:rPr>
          <w:rFonts w:ascii="Arial" w:hAnsi="Arial" w:cs="Arial"/>
          <w:b/>
          <w:bCs/>
          <w:color w:val="000000" w:themeColor="text1"/>
          <w:u w:val="single"/>
          <w:lang w:val="es-ES_tradnl"/>
        </w:rPr>
        <w:t>EL INSTRUCTOR</w:t>
      </w:r>
      <w:r w:rsidRPr="001F62B3">
        <w:rPr>
          <w:rFonts w:ascii="Arial" w:hAnsi="Arial" w:cs="Arial"/>
          <w:color w:val="000000" w:themeColor="text1"/>
          <w:lang w:val="es-ES_tradnl"/>
        </w:rPr>
        <w:tab/>
      </w:r>
      <w:r w:rsidRPr="001F62B3">
        <w:rPr>
          <w:rFonts w:ascii="Arial" w:hAnsi="Arial" w:cs="Arial"/>
          <w:b/>
          <w:bCs/>
          <w:color w:val="000000" w:themeColor="text1"/>
          <w:u w:val="single"/>
          <w:lang w:val="es-ES_tradnl"/>
        </w:rPr>
        <w:t>EL MANIFESTANTE</w:t>
      </w:r>
    </w:p>
    <w:p w14:paraId="51537DAD" w14:textId="77777777" w:rsidR="00A230AE" w:rsidRPr="001F62B3" w:rsidRDefault="00A230AE" w:rsidP="00A230AE">
      <w:pPr>
        <w:rPr>
          <w:rFonts w:ascii="Arial" w:hAnsi="Arial" w:cs="Arial"/>
          <w:color w:val="000000" w:themeColor="text1"/>
          <w:lang w:val="es-ES_tradnl"/>
        </w:rPr>
      </w:pPr>
    </w:p>
    <w:p w14:paraId="0B093AC8" w14:textId="77777777" w:rsidR="00A230AE" w:rsidRPr="001F62B3" w:rsidRDefault="00A230AE" w:rsidP="00A230AE">
      <w:pPr>
        <w:rPr>
          <w:rFonts w:ascii="Arial" w:hAnsi="Arial" w:cs="Arial"/>
          <w:color w:val="000000" w:themeColor="text1"/>
          <w:lang w:val="es-ES_tradnl"/>
        </w:rPr>
      </w:pPr>
    </w:p>
    <w:p w14:paraId="7C20B177" w14:textId="77777777" w:rsidR="00A230AE" w:rsidRDefault="00A230AE" w:rsidP="00A230AE">
      <w:pPr>
        <w:rPr>
          <w:rFonts w:ascii="Arial" w:hAnsi="Arial" w:cs="Arial"/>
          <w:color w:val="000000" w:themeColor="text1"/>
          <w:lang w:val="es-ES_tradnl"/>
        </w:rPr>
      </w:pPr>
    </w:p>
    <w:p w14:paraId="0D4525E2" w14:textId="77777777" w:rsidR="00A230AE" w:rsidRDefault="00A230AE" w:rsidP="00A230AE">
      <w:pPr>
        <w:rPr>
          <w:rFonts w:ascii="Arial" w:hAnsi="Arial" w:cs="Arial"/>
          <w:color w:val="000000" w:themeColor="text1"/>
          <w:lang w:val="es-ES_tradnl"/>
        </w:rPr>
      </w:pPr>
    </w:p>
    <w:p w14:paraId="30CB0820" w14:textId="77777777" w:rsidR="00A230AE" w:rsidRPr="001F62B3" w:rsidRDefault="00A230AE" w:rsidP="00A230AE">
      <w:pPr>
        <w:rPr>
          <w:rFonts w:ascii="Arial" w:hAnsi="Arial" w:cs="Arial"/>
          <w:color w:val="000000" w:themeColor="text1"/>
          <w:lang w:val="es-ES_tradnl"/>
        </w:rPr>
      </w:pPr>
    </w:p>
    <w:p w14:paraId="78036FDD" w14:textId="77777777" w:rsidR="00A230AE" w:rsidRPr="001F62B3" w:rsidRDefault="00A230AE" w:rsidP="00A230AE">
      <w:pPr>
        <w:rPr>
          <w:rFonts w:ascii="Arial" w:hAnsi="Arial" w:cs="Arial"/>
          <w:color w:val="000000" w:themeColor="text1"/>
          <w:lang w:val="es-ES_tradnl"/>
        </w:rPr>
      </w:pPr>
    </w:p>
    <w:p w14:paraId="36E772FD" w14:textId="77777777" w:rsidR="00A230AE" w:rsidRPr="001F62B3" w:rsidRDefault="00A230AE" w:rsidP="00A230AE">
      <w:pPr>
        <w:rPr>
          <w:rFonts w:ascii="Arial" w:hAnsi="Arial" w:cs="Arial"/>
          <w:b/>
          <w:bCs/>
          <w:color w:val="000000" w:themeColor="text1"/>
          <w:u w:val="single"/>
          <w:lang w:val="es-ES_tradnl"/>
        </w:rPr>
      </w:pPr>
    </w:p>
    <w:p w14:paraId="68331791" w14:textId="77777777" w:rsidR="00A230AE" w:rsidRPr="001F62B3" w:rsidRDefault="00A230AE" w:rsidP="00A230AE">
      <w:pPr>
        <w:tabs>
          <w:tab w:val="left" w:pos="3780"/>
        </w:tabs>
        <w:rPr>
          <w:rFonts w:ascii="Arial" w:hAnsi="Arial" w:cs="Arial"/>
          <w:b/>
          <w:bCs/>
          <w:color w:val="000000" w:themeColor="text1"/>
          <w:lang w:val="es-ES_tradnl"/>
        </w:rPr>
      </w:pPr>
      <w:r w:rsidRPr="001F62B3">
        <w:rPr>
          <w:rFonts w:ascii="Arial" w:hAnsi="Arial" w:cs="Arial"/>
          <w:color w:val="000000" w:themeColor="text1"/>
          <w:lang w:val="es-ES_tradnl"/>
        </w:rPr>
        <w:t xml:space="preserve">              </w:t>
      </w:r>
      <w:r w:rsidRPr="001F62B3">
        <w:rPr>
          <w:rFonts w:ascii="Arial" w:hAnsi="Arial" w:cs="Arial"/>
          <w:b/>
          <w:bCs/>
          <w:color w:val="000000" w:themeColor="text1"/>
          <w:u w:val="single"/>
          <w:lang w:val="es-ES_tradnl"/>
        </w:rPr>
        <w:t>RR.MM.PP</w:t>
      </w:r>
      <w:r w:rsidRPr="001F62B3">
        <w:rPr>
          <w:rFonts w:ascii="Arial" w:hAnsi="Arial" w:cs="Arial"/>
          <w:b/>
          <w:bCs/>
          <w:color w:val="000000" w:themeColor="text1"/>
          <w:lang w:val="es-ES_tradnl"/>
        </w:rPr>
        <w:t xml:space="preserve">                                                              </w:t>
      </w:r>
      <w:r w:rsidRPr="001F62B3">
        <w:rPr>
          <w:rFonts w:ascii="Arial" w:hAnsi="Arial" w:cs="Arial"/>
          <w:b/>
          <w:bCs/>
          <w:color w:val="000000" w:themeColor="text1"/>
          <w:u w:val="single"/>
          <w:lang w:val="es-ES_tradnl"/>
        </w:rPr>
        <w:t>EL ABOGADO</w:t>
      </w:r>
    </w:p>
    <w:p w14:paraId="68EBD74F" w14:textId="620CB01D" w:rsidR="00525A96" w:rsidRPr="00AE07D3" w:rsidRDefault="00525A96" w:rsidP="00A230AE">
      <w:pPr>
        <w:spacing w:line="280" w:lineRule="auto"/>
        <w:jc w:val="both"/>
        <w:rPr>
          <w:rFonts w:ascii="Arial" w:hAnsi="Arial" w:cs="Arial"/>
          <w:color w:val="EE0000"/>
          <w:lang w:val="es-ES_tradnl"/>
        </w:rPr>
      </w:pPr>
    </w:p>
    <w:sectPr w:rsidR="00525A96" w:rsidRPr="00AE07D3" w:rsidSect="004F0043">
      <w:headerReference w:type="default" r:id="rId8"/>
      <w:pgSz w:w="11906" w:h="16838" w:code="9"/>
      <w:pgMar w:top="1701" w:right="1134" w:bottom="1134" w:left="1701" w:header="1701" w:footer="1134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93397" w14:textId="77777777" w:rsidR="00215311" w:rsidRDefault="00215311" w:rsidP="001E3573">
      <w:r>
        <w:separator/>
      </w:r>
    </w:p>
  </w:endnote>
  <w:endnote w:type="continuationSeparator" w:id="0">
    <w:p w14:paraId="38215C0F" w14:textId="77777777" w:rsidR="00215311" w:rsidRDefault="00215311" w:rsidP="001E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0B982" w14:textId="77777777" w:rsidR="00215311" w:rsidRDefault="00215311" w:rsidP="001E3573">
      <w:r>
        <w:separator/>
      </w:r>
    </w:p>
  </w:footnote>
  <w:footnote w:type="continuationSeparator" w:id="0">
    <w:p w14:paraId="344F6E51" w14:textId="77777777" w:rsidR="00215311" w:rsidRDefault="00215311" w:rsidP="001E3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EB5BB" w14:textId="77777777" w:rsidR="004F2E03" w:rsidRDefault="00215311">
    <w:pPr>
      <w:pStyle w:val="Encabezado"/>
    </w:pPr>
    <w:r>
      <w:rPr>
        <w:noProof/>
        <w:lang w:val="es-PE" w:eastAsia="es-PE"/>
      </w:rPr>
      <w:pict w14:anchorId="3E207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915877" o:spid="_x0000_s1031" type="#_x0000_t75" alt="UIAT" style="position:absolute;margin-left:0;margin-top:0;width:452.4pt;height:381.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IA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22B"/>
    <w:multiLevelType w:val="multilevel"/>
    <w:tmpl w:val="9FCAB996"/>
    <w:numStyleLink w:val="ManifestacionMerino"/>
  </w:abstractNum>
  <w:abstractNum w:abstractNumId="1" w15:restartNumberingAfterBreak="0">
    <w:nsid w:val="20E77AAC"/>
    <w:multiLevelType w:val="multilevel"/>
    <w:tmpl w:val="CD20D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3C3724"/>
    <w:multiLevelType w:val="multilevel"/>
    <w:tmpl w:val="9FCAB996"/>
    <w:styleLink w:val="ManifestacionMerino"/>
    <w:lvl w:ilvl="0">
      <w:start w:val="1"/>
      <w:numFmt w:val="decimalZero"/>
      <w:pStyle w:val="Ttulo1"/>
      <w:suff w:val="space"/>
      <w:lvlText w:val="%1. PREGUNTADO, DIGA:"/>
      <w:lvlJc w:val="left"/>
      <w:pPr>
        <w:ind w:left="369" w:hanging="369"/>
      </w:pPr>
      <w:rPr>
        <w:rFonts w:ascii="Arial" w:hAnsi="Arial" w:cs="Arial" w:hint="default"/>
        <w:b/>
        <w:caps/>
        <w:color w:val="auto"/>
        <w:sz w:val="24"/>
        <w:lang w:val="es-ES"/>
      </w:rPr>
    </w:lvl>
    <w:lvl w:ilvl="1">
      <w:start w:val="1"/>
      <w:numFmt w:val="none"/>
      <w:pStyle w:val="Ttulo2"/>
      <w:suff w:val="space"/>
      <w:lvlText w:val="---Que,"/>
      <w:lvlJc w:val="left"/>
      <w:pPr>
        <w:ind w:left="369" w:firstLine="28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37446638">
    <w:abstractNumId w:val="2"/>
  </w:num>
  <w:num w:numId="2" w16cid:durableId="1437600821">
    <w:abstractNumId w:val="0"/>
  </w:num>
  <w:num w:numId="3" w16cid:durableId="1801678909">
    <w:abstractNumId w:val="0"/>
  </w:num>
  <w:num w:numId="4" w16cid:durableId="114812985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textFile"/>
    <w:query w:val="SELECT * FROM `DATOS$`"/>
    <w:activeRecord w:val="59"/>
  </w:mailMerge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F8"/>
    <w:rsid w:val="000059AF"/>
    <w:rsid w:val="00005AED"/>
    <w:rsid w:val="0002331E"/>
    <w:rsid w:val="00031246"/>
    <w:rsid w:val="00040E23"/>
    <w:rsid w:val="00044D33"/>
    <w:rsid w:val="0004651B"/>
    <w:rsid w:val="00077BCA"/>
    <w:rsid w:val="00080412"/>
    <w:rsid w:val="00083442"/>
    <w:rsid w:val="0008789A"/>
    <w:rsid w:val="000902A0"/>
    <w:rsid w:val="000B6C54"/>
    <w:rsid w:val="000C0378"/>
    <w:rsid w:val="000C457F"/>
    <w:rsid w:val="000C6020"/>
    <w:rsid w:val="000E2BF0"/>
    <w:rsid w:val="000E4D60"/>
    <w:rsid w:val="00100182"/>
    <w:rsid w:val="001013A6"/>
    <w:rsid w:val="00102788"/>
    <w:rsid w:val="00110926"/>
    <w:rsid w:val="00110C70"/>
    <w:rsid w:val="001215AB"/>
    <w:rsid w:val="00121D8D"/>
    <w:rsid w:val="001307E2"/>
    <w:rsid w:val="00133A9B"/>
    <w:rsid w:val="00140EB5"/>
    <w:rsid w:val="00143BD2"/>
    <w:rsid w:val="00151F24"/>
    <w:rsid w:val="00152817"/>
    <w:rsid w:val="00161412"/>
    <w:rsid w:val="00164673"/>
    <w:rsid w:val="0016593E"/>
    <w:rsid w:val="00167494"/>
    <w:rsid w:val="0016767F"/>
    <w:rsid w:val="00197AF8"/>
    <w:rsid w:val="001B334C"/>
    <w:rsid w:val="001B35EB"/>
    <w:rsid w:val="001B4D60"/>
    <w:rsid w:val="001B5A47"/>
    <w:rsid w:val="001C4B03"/>
    <w:rsid w:val="001E2DD8"/>
    <w:rsid w:val="001E3573"/>
    <w:rsid w:val="002126CF"/>
    <w:rsid w:val="00212ACD"/>
    <w:rsid w:val="00213025"/>
    <w:rsid w:val="00215311"/>
    <w:rsid w:val="00221ADB"/>
    <w:rsid w:val="002246B0"/>
    <w:rsid w:val="00246E44"/>
    <w:rsid w:val="00247199"/>
    <w:rsid w:val="002614F2"/>
    <w:rsid w:val="0028042B"/>
    <w:rsid w:val="0028194B"/>
    <w:rsid w:val="002A276E"/>
    <w:rsid w:val="002A7029"/>
    <w:rsid w:val="002B6CE4"/>
    <w:rsid w:val="002C34CA"/>
    <w:rsid w:val="002E0E96"/>
    <w:rsid w:val="002E428D"/>
    <w:rsid w:val="002E7ACE"/>
    <w:rsid w:val="002F3860"/>
    <w:rsid w:val="002F3E89"/>
    <w:rsid w:val="00302ED2"/>
    <w:rsid w:val="00304FFE"/>
    <w:rsid w:val="003146FD"/>
    <w:rsid w:val="00334218"/>
    <w:rsid w:val="00335D6E"/>
    <w:rsid w:val="0034530C"/>
    <w:rsid w:val="0034585D"/>
    <w:rsid w:val="0034732B"/>
    <w:rsid w:val="00351B87"/>
    <w:rsid w:val="00356F5E"/>
    <w:rsid w:val="003639D2"/>
    <w:rsid w:val="0036798B"/>
    <w:rsid w:val="00373799"/>
    <w:rsid w:val="00385306"/>
    <w:rsid w:val="00385BEE"/>
    <w:rsid w:val="00386038"/>
    <w:rsid w:val="00391759"/>
    <w:rsid w:val="00394816"/>
    <w:rsid w:val="003A287F"/>
    <w:rsid w:val="003A61EB"/>
    <w:rsid w:val="003B1B04"/>
    <w:rsid w:val="003B43CE"/>
    <w:rsid w:val="003B555F"/>
    <w:rsid w:val="003C35D6"/>
    <w:rsid w:val="003E42B5"/>
    <w:rsid w:val="003E4A87"/>
    <w:rsid w:val="003F04BF"/>
    <w:rsid w:val="003F2752"/>
    <w:rsid w:val="00416FD5"/>
    <w:rsid w:val="00420E3B"/>
    <w:rsid w:val="004231EC"/>
    <w:rsid w:val="00427A98"/>
    <w:rsid w:val="00431B02"/>
    <w:rsid w:val="00450E1A"/>
    <w:rsid w:val="0047793A"/>
    <w:rsid w:val="00480596"/>
    <w:rsid w:val="004B717A"/>
    <w:rsid w:val="004C09E7"/>
    <w:rsid w:val="004C5023"/>
    <w:rsid w:val="004D25ED"/>
    <w:rsid w:val="004D3242"/>
    <w:rsid w:val="004D609E"/>
    <w:rsid w:val="004F0043"/>
    <w:rsid w:val="004F2E03"/>
    <w:rsid w:val="00501A4C"/>
    <w:rsid w:val="00503577"/>
    <w:rsid w:val="0052156A"/>
    <w:rsid w:val="00521EE5"/>
    <w:rsid w:val="00525A96"/>
    <w:rsid w:val="00531A93"/>
    <w:rsid w:val="00541140"/>
    <w:rsid w:val="00551A71"/>
    <w:rsid w:val="00551B97"/>
    <w:rsid w:val="00562FF5"/>
    <w:rsid w:val="0056326A"/>
    <w:rsid w:val="00573B00"/>
    <w:rsid w:val="005903C0"/>
    <w:rsid w:val="005A121A"/>
    <w:rsid w:val="005C4631"/>
    <w:rsid w:val="005D388F"/>
    <w:rsid w:val="005F1751"/>
    <w:rsid w:val="005F1F36"/>
    <w:rsid w:val="005F271A"/>
    <w:rsid w:val="005F4040"/>
    <w:rsid w:val="005F56C2"/>
    <w:rsid w:val="005F61C9"/>
    <w:rsid w:val="0060799F"/>
    <w:rsid w:val="00614759"/>
    <w:rsid w:val="00625D50"/>
    <w:rsid w:val="0063009C"/>
    <w:rsid w:val="00631478"/>
    <w:rsid w:val="00647DC8"/>
    <w:rsid w:val="00653795"/>
    <w:rsid w:val="00661FE0"/>
    <w:rsid w:val="00664CAF"/>
    <w:rsid w:val="006678E5"/>
    <w:rsid w:val="00691459"/>
    <w:rsid w:val="006B383C"/>
    <w:rsid w:val="006D7A80"/>
    <w:rsid w:val="006E18AC"/>
    <w:rsid w:val="00704496"/>
    <w:rsid w:val="00707F11"/>
    <w:rsid w:val="0071116D"/>
    <w:rsid w:val="00717B6F"/>
    <w:rsid w:val="0072158D"/>
    <w:rsid w:val="0072232C"/>
    <w:rsid w:val="00727BDB"/>
    <w:rsid w:val="00743991"/>
    <w:rsid w:val="00754748"/>
    <w:rsid w:val="00761945"/>
    <w:rsid w:val="0076247B"/>
    <w:rsid w:val="0077242C"/>
    <w:rsid w:val="00783554"/>
    <w:rsid w:val="007919D2"/>
    <w:rsid w:val="007920E3"/>
    <w:rsid w:val="00792ACA"/>
    <w:rsid w:val="00793F2E"/>
    <w:rsid w:val="007A1A02"/>
    <w:rsid w:val="007B0E1D"/>
    <w:rsid w:val="007B4D8E"/>
    <w:rsid w:val="007C2062"/>
    <w:rsid w:val="007D012B"/>
    <w:rsid w:val="007D4D8F"/>
    <w:rsid w:val="007E159C"/>
    <w:rsid w:val="007E4BA7"/>
    <w:rsid w:val="007F08F8"/>
    <w:rsid w:val="007F26CA"/>
    <w:rsid w:val="00803EAA"/>
    <w:rsid w:val="0080422E"/>
    <w:rsid w:val="008067E9"/>
    <w:rsid w:val="0082502B"/>
    <w:rsid w:val="00840274"/>
    <w:rsid w:val="00844AFD"/>
    <w:rsid w:val="008554D9"/>
    <w:rsid w:val="00857B76"/>
    <w:rsid w:val="00863DE9"/>
    <w:rsid w:val="00866871"/>
    <w:rsid w:val="00876A54"/>
    <w:rsid w:val="00885286"/>
    <w:rsid w:val="00896050"/>
    <w:rsid w:val="008A73A6"/>
    <w:rsid w:val="008B324E"/>
    <w:rsid w:val="008B33AC"/>
    <w:rsid w:val="008C76E5"/>
    <w:rsid w:val="008E5D23"/>
    <w:rsid w:val="00900C30"/>
    <w:rsid w:val="00902FFF"/>
    <w:rsid w:val="009040C8"/>
    <w:rsid w:val="00904D5F"/>
    <w:rsid w:val="009358B8"/>
    <w:rsid w:val="0094055F"/>
    <w:rsid w:val="00941478"/>
    <w:rsid w:val="00953B72"/>
    <w:rsid w:val="009617C9"/>
    <w:rsid w:val="00972809"/>
    <w:rsid w:val="00976099"/>
    <w:rsid w:val="00983B8D"/>
    <w:rsid w:val="00991DF3"/>
    <w:rsid w:val="009A60E0"/>
    <w:rsid w:val="009A61B5"/>
    <w:rsid w:val="009A68BA"/>
    <w:rsid w:val="009B12AB"/>
    <w:rsid w:val="009B6FF8"/>
    <w:rsid w:val="009C7EDA"/>
    <w:rsid w:val="009D3089"/>
    <w:rsid w:val="009F6613"/>
    <w:rsid w:val="009F77AD"/>
    <w:rsid w:val="00A00316"/>
    <w:rsid w:val="00A04953"/>
    <w:rsid w:val="00A053CE"/>
    <w:rsid w:val="00A230AE"/>
    <w:rsid w:val="00A3136B"/>
    <w:rsid w:val="00A33005"/>
    <w:rsid w:val="00A53566"/>
    <w:rsid w:val="00A72764"/>
    <w:rsid w:val="00A73D47"/>
    <w:rsid w:val="00A746BA"/>
    <w:rsid w:val="00A815A9"/>
    <w:rsid w:val="00A9647A"/>
    <w:rsid w:val="00A97A6D"/>
    <w:rsid w:val="00AA4050"/>
    <w:rsid w:val="00AB3171"/>
    <w:rsid w:val="00AB690A"/>
    <w:rsid w:val="00AC5C0A"/>
    <w:rsid w:val="00AC7E44"/>
    <w:rsid w:val="00AE07D3"/>
    <w:rsid w:val="00AE2490"/>
    <w:rsid w:val="00AE2C3E"/>
    <w:rsid w:val="00AE7716"/>
    <w:rsid w:val="00AF1DB1"/>
    <w:rsid w:val="00B07C08"/>
    <w:rsid w:val="00B26991"/>
    <w:rsid w:val="00B4718A"/>
    <w:rsid w:val="00B52182"/>
    <w:rsid w:val="00B563A4"/>
    <w:rsid w:val="00B5677A"/>
    <w:rsid w:val="00B72ABF"/>
    <w:rsid w:val="00B75FDC"/>
    <w:rsid w:val="00B84B89"/>
    <w:rsid w:val="00B94B96"/>
    <w:rsid w:val="00BA11DF"/>
    <w:rsid w:val="00BA14F9"/>
    <w:rsid w:val="00BA7F2F"/>
    <w:rsid w:val="00BB1A63"/>
    <w:rsid w:val="00BB2D4B"/>
    <w:rsid w:val="00BC2E08"/>
    <w:rsid w:val="00BC3271"/>
    <w:rsid w:val="00BC3BA3"/>
    <w:rsid w:val="00BE59F8"/>
    <w:rsid w:val="00C020CB"/>
    <w:rsid w:val="00C16494"/>
    <w:rsid w:val="00C341E0"/>
    <w:rsid w:val="00C472E7"/>
    <w:rsid w:val="00C53471"/>
    <w:rsid w:val="00C608FF"/>
    <w:rsid w:val="00C61F2C"/>
    <w:rsid w:val="00C70A16"/>
    <w:rsid w:val="00C84A9A"/>
    <w:rsid w:val="00C878FE"/>
    <w:rsid w:val="00C91A51"/>
    <w:rsid w:val="00C934F8"/>
    <w:rsid w:val="00CA2DBA"/>
    <w:rsid w:val="00CA4D05"/>
    <w:rsid w:val="00CA6E34"/>
    <w:rsid w:val="00CB1604"/>
    <w:rsid w:val="00CB3AAB"/>
    <w:rsid w:val="00CB5706"/>
    <w:rsid w:val="00CB6CC1"/>
    <w:rsid w:val="00CC4AFA"/>
    <w:rsid w:val="00CF6437"/>
    <w:rsid w:val="00CF796C"/>
    <w:rsid w:val="00D019A8"/>
    <w:rsid w:val="00D15F5D"/>
    <w:rsid w:val="00D1626D"/>
    <w:rsid w:val="00D23206"/>
    <w:rsid w:val="00D242CD"/>
    <w:rsid w:val="00D60B87"/>
    <w:rsid w:val="00D650E6"/>
    <w:rsid w:val="00D736D1"/>
    <w:rsid w:val="00D73706"/>
    <w:rsid w:val="00D81184"/>
    <w:rsid w:val="00D839D3"/>
    <w:rsid w:val="00D9273C"/>
    <w:rsid w:val="00DA1DA8"/>
    <w:rsid w:val="00DA4750"/>
    <w:rsid w:val="00DC09D6"/>
    <w:rsid w:val="00DC3AB4"/>
    <w:rsid w:val="00DD3EF0"/>
    <w:rsid w:val="00DE678F"/>
    <w:rsid w:val="00E03704"/>
    <w:rsid w:val="00E040CB"/>
    <w:rsid w:val="00E12B98"/>
    <w:rsid w:val="00E13CC9"/>
    <w:rsid w:val="00E23281"/>
    <w:rsid w:val="00E3187B"/>
    <w:rsid w:val="00E33D75"/>
    <w:rsid w:val="00E44556"/>
    <w:rsid w:val="00E6640A"/>
    <w:rsid w:val="00E7132F"/>
    <w:rsid w:val="00E843B4"/>
    <w:rsid w:val="00E95F7B"/>
    <w:rsid w:val="00EA2F0A"/>
    <w:rsid w:val="00EC06F9"/>
    <w:rsid w:val="00EC1396"/>
    <w:rsid w:val="00EE3641"/>
    <w:rsid w:val="00EE4D52"/>
    <w:rsid w:val="00EE7FC8"/>
    <w:rsid w:val="00EF545E"/>
    <w:rsid w:val="00F06F90"/>
    <w:rsid w:val="00F31C77"/>
    <w:rsid w:val="00F37979"/>
    <w:rsid w:val="00F466CE"/>
    <w:rsid w:val="00F54869"/>
    <w:rsid w:val="00F61D69"/>
    <w:rsid w:val="00F718D8"/>
    <w:rsid w:val="00FA5BE4"/>
    <w:rsid w:val="00FD0E93"/>
    <w:rsid w:val="00FE2FA9"/>
    <w:rsid w:val="00FE41D6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0C0167"/>
  <w15:chartTrackingRefBased/>
  <w15:docId w15:val="{EF75B60F-DB89-4A88-98FB-EA18464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023"/>
  </w:style>
  <w:style w:type="paragraph" w:styleId="Ttulo1">
    <w:name w:val="heading 1"/>
    <w:aliases w:val="Pregunta Merino"/>
    <w:basedOn w:val="Ttulo"/>
    <w:next w:val="Normal"/>
    <w:link w:val="Ttulo1Car"/>
    <w:uiPriority w:val="9"/>
    <w:qFormat/>
    <w:rsid w:val="0034585D"/>
    <w:pPr>
      <w:keepNext/>
      <w:keepLines/>
      <w:numPr>
        <w:numId w:val="2"/>
      </w:numPr>
      <w:spacing w:before="40"/>
      <w:jc w:val="both"/>
      <w:outlineLvl w:val="0"/>
    </w:pPr>
    <w:rPr>
      <w:rFonts w:ascii="Arial" w:hAnsi="Arial" w:cs="Arial"/>
      <w:b/>
      <w:sz w:val="24"/>
      <w:lang w:val="es-ES_tradnl" w:eastAsia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585D"/>
    <w:pPr>
      <w:keepNext/>
      <w:keepLines/>
      <w:numPr>
        <w:ilvl w:val="1"/>
        <w:numId w:val="2"/>
      </w:numPr>
      <w:spacing w:before="40"/>
      <w:outlineLvl w:val="1"/>
    </w:pPr>
    <w:rPr>
      <w:rFonts w:ascii="Arial" w:eastAsiaTheme="majorEastAsia" w:hAnsi="Arial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6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E35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3573"/>
  </w:style>
  <w:style w:type="paragraph" w:styleId="Piedepgina">
    <w:name w:val="footer"/>
    <w:basedOn w:val="Normal"/>
    <w:link w:val="PiedepginaCar"/>
    <w:uiPriority w:val="99"/>
    <w:unhideWhenUsed/>
    <w:rsid w:val="001E35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573"/>
  </w:style>
  <w:style w:type="character" w:styleId="Hipervnculo">
    <w:name w:val="Hyperlink"/>
    <w:basedOn w:val="Fuentedeprrafopredeter"/>
    <w:uiPriority w:val="99"/>
    <w:unhideWhenUsed/>
    <w:rsid w:val="002804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4D33"/>
    <w:rPr>
      <w:color w:val="605E5C"/>
      <w:shd w:val="clear" w:color="auto" w:fill="E1DFDD"/>
    </w:rPr>
  </w:style>
  <w:style w:type="character" w:styleId="Nmerodelnea">
    <w:name w:val="line number"/>
    <w:basedOn w:val="Fuentedeprrafopredeter"/>
    <w:uiPriority w:val="99"/>
    <w:semiHidden/>
    <w:unhideWhenUsed/>
    <w:rsid w:val="00B5677A"/>
  </w:style>
  <w:style w:type="paragraph" w:styleId="Prrafodelista">
    <w:name w:val="List Paragraph"/>
    <w:basedOn w:val="Normal"/>
    <w:uiPriority w:val="34"/>
    <w:qFormat/>
    <w:rsid w:val="003E4A87"/>
    <w:pPr>
      <w:spacing w:after="160" w:line="259" w:lineRule="auto"/>
      <w:ind w:left="720"/>
      <w:contextualSpacing/>
    </w:pPr>
    <w:rPr>
      <w:rFonts w:ascii="Tahoma" w:hAnsi="Tahoma"/>
      <w:szCs w:val="22"/>
      <w:lang w:val="es-PE"/>
    </w:rPr>
  </w:style>
  <w:style w:type="character" w:customStyle="1" w:styleId="FontStyle12">
    <w:name w:val="Font Style12"/>
    <w:basedOn w:val="Fuentedeprrafopredeter"/>
    <w:uiPriority w:val="99"/>
    <w:rsid w:val="003E4A87"/>
    <w:rPr>
      <w:rFonts w:ascii="Arial" w:hAnsi="Arial" w:cs="Arial"/>
      <w:b/>
      <w:bCs/>
      <w:sz w:val="18"/>
      <w:szCs w:val="18"/>
    </w:rPr>
  </w:style>
  <w:style w:type="character" w:customStyle="1" w:styleId="FontStyle13">
    <w:name w:val="Font Style13"/>
    <w:basedOn w:val="Fuentedeprrafopredeter"/>
    <w:uiPriority w:val="99"/>
    <w:rsid w:val="003E4A87"/>
    <w:rPr>
      <w:rFonts w:ascii="Arial" w:hAnsi="Arial" w:cs="Arial"/>
      <w:b/>
      <w:bCs/>
      <w:sz w:val="22"/>
      <w:szCs w:val="22"/>
    </w:rPr>
  </w:style>
  <w:style w:type="numbering" w:customStyle="1" w:styleId="ManifestacionMerino">
    <w:name w:val="Manifestacion Merino"/>
    <w:uiPriority w:val="99"/>
    <w:rsid w:val="0034585D"/>
    <w:pPr>
      <w:numPr>
        <w:numId w:val="1"/>
      </w:numPr>
    </w:pPr>
  </w:style>
  <w:style w:type="character" w:customStyle="1" w:styleId="Ttulo1Car">
    <w:name w:val="Título 1 Car"/>
    <w:aliases w:val="Pregunta Merino Car"/>
    <w:basedOn w:val="Fuentedeprrafopredeter"/>
    <w:link w:val="Ttulo1"/>
    <w:uiPriority w:val="9"/>
    <w:rsid w:val="005F1F36"/>
    <w:rPr>
      <w:rFonts w:ascii="Arial" w:eastAsiaTheme="majorEastAsia" w:hAnsi="Arial" w:cs="Arial"/>
      <w:b/>
      <w:spacing w:val="-10"/>
      <w:kern w:val="28"/>
      <w:szCs w:val="56"/>
      <w:lang w:val="es-ES_tradnl" w:eastAsia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F1F3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941478"/>
    <w:rPr>
      <w:rFonts w:ascii="Arial" w:eastAsiaTheme="majorEastAsia" w:hAnsi="Arial" w:cstheme="majorBidi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Manifestaciones\Manifestacion%20Investig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1175E-F721-409A-9245-60ABFE6FB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Manifestacion Investigado</Template>
  <TotalTime>0</TotalTime>
  <Pages>4</Pages>
  <Words>860</Words>
  <Characters>4770</Characters>
  <Application>Microsoft Office Word</Application>
  <DocSecurity>0</DocSecurity>
  <Lines>149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2</cp:revision>
  <cp:lastPrinted>2025-10-31T15:34:00Z</cp:lastPrinted>
  <dcterms:created xsi:type="dcterms:W3CDTF">2026-03-31T20:25:00Z</dcterms:created>
  <dcterms:modified xsi:type="dcterms:W3CDTF">2026-03-31T20:25:00Z</dcterms:modified>
</cp:coreProperties>
</file>