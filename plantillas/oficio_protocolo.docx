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5B03D" w14:textId="77777777" w:rsidR="0059131C" w:rsidRDefault="0059131C" w:rsidP="0059131C">
      <w:pPr>
        <w:pStyle w:val="Sangra2detindependiente"/>
        <w:tabs>
          <w:tab w:val="left" w:pos="1985"/>
        </w:tabs>
        <w:ind w:left="0" w:firstLine="1985"/>
        <w:rPr>
          <w:rFonts w:ascii="Calibri" w:hAnsi="Calibri" w:cs="Arial"/>
          <w:b/>
          <w:bCs/>
          <w:color w:val="333333"/>
          <w:sz w:val="20"/>
        </w:rPr>
      </w:pPr>
    </w:p>
    <w:p w14:paraId="39BDDF32" w14:textId="5A0F28B5" w:rsidR="007A7373" w:rsidRDefault="00A77BCE" w:rsidP="00A77BCE">
      <w:pPr>
        <w:pStyle w:val="Encabezado"/>
        <w:jc w:val="center"/>
        <w:rPr>
          <w:rFonts w:ascii="Calibri" w:hAnsi="Calibri" w:cs="Arial"/>
          <w:i/>
          <w:iCs/>
          <w:color w:val="333333"/>
          <w:sz w:val="20"/>
          <w:szCs w:val="20"/>
          <w:lang w:val="es-ES_tradnl"/>
        </w:rPr>
      </w:pPr>
      <w:r w:rsidRPr="00A77BCE">
        <w:rPr>
          <w:rFonts w:ascii="Calibri" w:hAnsi="Calibri" w:cs="Arial"/>
          <w:i/>
          <w:iCs/>
          <w:color w:val="333333"/>
          <w:sz w:val="20"/>
          <w:szCs w:val="20"/>
          <w:lang w:val="es-ES_tradnl"/>
        </w:rPr>
        <w:t>${nombre_oficial_ano}</w:t>
      </w:r>
    </w:p>
    <w:p w14:paraId="2AF087BD" w14:textId="77777777" w:rsidR="00A77BCE" w:rsidRPr="00480501" w:rsidRDefault="00A77BCE" w:rsidP="00A77BCE">
      <w:pPr>
        <w:pStyle w:val="Encabezado"/>
        <w:jc w:val="center"/>
        <w:rPr>
          <w:rFonts w:ascii="Arial" w:hAnsi="Arial" w:cs="Arial"/>
          <w:b/>
          <w:color w:val="70AD47" w:themeColor="accent6"/>
          <w:sz w:val="18"/>
          <w:szCs w:val="18"/>
          <w:lang w:val="es-ES_tradnl"/>
        </w:rPr>
      </w:pPr>
    </w:p>
    <w:p w14:paraId="44284619" w14:textId="0796B0F9" w:rsidR="007A7373" w:rsidRPr="00401B80" w:rsidRDefault="007A7373" w:rsidP="007A7373">
      <w:pPr>
        <w:pStyle w:val="Sangra2detindependiente"/>
        <w:tabs>
          <w:tab w:val="left" w:pos="1985"/>
        </w:tabs>
        <w:jc w:val="right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Santa Rosa</w:t>
      </w:r>
      <w:r w:rsidRPr="00401B80">
        <w:rPr>
          <w:rFonts w:cs="Arial"/>
          <w:color w:val="000000" w:themeColor="text1"/>
        </w:rPr>
        <w:t>,</w:t>
      </w:r>
      <w:r w:rsidR="00A61264">
        <w:rPr>
          <w:rFonts w:cs="Arial"/>
          <w:color w:val="000000" w:themeColor="text1"/>
        </w:rPr>
        <w:t xml:space="preserve"> </w:t>
      </w:r>
      <w:r w:rsidR="00E421C5" w:rsidRPr="00E421C5">
        <w:rPr>
          <w:rFonts w:cs="Arial"/>
          <w:color w:val="000000" w:themeColor="text1"/>
        </w:rPr>
        <w:t>${oficio_fecha}</w:t>
      </w:r>
      <w:r w:rsidRPr="00401B80">
        <w:rPr>
          <w:rFonts w:cs="Arial"/>
          <w:color w:val="000000" w:themeColor="text1"/>
        </w:rPr>
        <w:t>.</w:t>
      </w:r>
    </w:p>
    <w:p w14:paraId="58160B1E" w14:textId="77777777" w:rsidR="007A7373" w:rsidRPr="00401B80" w:rsidRDefault="007A7373" w:rsidP="007A7373">
      <w:pPr>
        <w:pStyle w:val="Sangra2detindependiente"/>
        <w:tabs>
          <w:tab w:val="left" w:pos="1985"/>
        </w:tabs>
        <w:ind w:left="0" w:firstLine="1985"/>
        <w:rPr>
          <w:rFonts w:cs="Arial"/>
          <w:color w:val="000000" w:themeColor="text1"/>
        </w:rPr>
      </w:pPr>
    </w:p>
    <w:p w14:paraId="60B5562A" w14:textId="3741DAEF" w:rsidR="007A7373" w:rsidRPr="007C7EED" w:rsidRDefault="007A7373" w:rsidP="007A7373">
      <w:pPr>
        <w:ind w:right="-284"/>
        <w:jc w:val="both"/>
        <w:rPr>
          <w:rFonts w:ascii="Impact" w:hAnsi="Impact" w:cs="Arial"/>
          <w:color w:val="000000" w:themeColor="text1"/>
          <w:sz w:val="30"/>
          <w:szCs w:val="30"/>
          <w:u w:val="single"/>
          <w:lang w:val="pt-PT"/>
        </w:rPr>
      </w:pPr>
      <w:r w:rsidRPr="007C7EED">
        <w:rPr>
          <w:rFonts w:ascii="Impact" w:hAnsi="Impact" w:cs="Arial"/>
          <w:color w:val="000000" w:themeColor="text1"/>
          <w:sz w:val="30"/>
          <w:szCs w:val="30"/>
          <w:u w:val="single"/>
          <w:lang w:val="pt-PT"/>
        </w:rPr>
        <w:t xml:space="preserve">OFICIO Nº  </w:t>
      </w:r>
      <w:r w:rsidR="00E421C5" w:rsidRPr="007C7EED">
        <w:rPr>
          <w:rFonts w:ascii="Impact" w:hAnsi="Impact" w:cs="Arial"/>
          <w:color w:val="000000" w:themeColor="text1"/>
          <w:sz w:val="30"/>
          <w:szCs w:val="30"/>
          <w:u w:val="single"/>
          <w:lang w:val="pt-PT"/>
        </w:rPr>
        <w:t>${oficio_numero}</w:t>
      </w:r>
      <w:r w:rsidR="000B04EB" w:rsidRPr="007C7EED">
        <w:rPr>
          <w:rFonts w:ascii="Impact" w:hAnsi="Impact" w:cs="Arial"/>
          <w:color w:val="000000" w:themeColor="text1"/>
          <w:sz w:val="30"/>
          <w:szCs w:val="30"/>
          <w:u w:val="single"/>
          <w:lang w:val="pt-PT"/>
        </w:rPr>
        <w:t>-</w:t>
      </w:r>
      <w:r w:rsidR="00E421C5" w:rsidRPr="007C7EED">
        <w:rPr>
          <w:rFonts w:ascii="Impact" w:hAnsi="Impact" w:cs="Arial"/>
          <w:color w:val="000000" w:themeColor="text1"/>
          <w:sz w:val="30"/>
          <w:szCs w:val="30"/>
          <w:u w:val="single"/>
          <w:lang w:val="pt-PT"/>
        </w:rPr>
        <w:t>${oficio_anio}-</w:t>
      </w:r>
      <w:r w:rsidR="008B0685" w:rsidRPr="007C7EED">
        <w:rPr>
          <w:rFonts w:ascii="Impact" w:eastAsia="Calibri" w:hAnsi="Impact"/>
          <w:sz w:val="30"/>
          <w:szCs w:val="30"/>
          <w:u w:val="single"/>
          <w:lang w:val="pt-PT" w:eastAsia="en-US"/>
        </w:rPr>
        <w:t xml:space="preserve"> COMOPPOL-DIRNOS-PNP/DIRTTSV-DIVPIAT-UIAT-NORTE</w:t>
      </w:r>
    </w:p>
    <w:p w14:paraId="27B7620D" w14:textId="77777777" w:rsidR="007A7373" w:rsidRPr="007C7EED" w:rsidRDefault="007A7373" w:rsidP="007A7373">
      <w:pPr>
        <w:jc w:val="both"/>
        <w:rPr>
          <w:rFonts w:ascii="Arial" w:hAnsi="Arial"/>
          <w:color w:val="70AD47" w:themeColor="accent6"/>
          <w:lang w:val="pt-PT"/>
        </w:rPr>
      </w:pPr>
    </w:p>
    <w:p w14:paraId="41394991" w14:textId="7EBA5994" w:rsidR="0066100C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bCs/>
          <w:color w:val="000000" w:themeColor="text1"/>
        </w:rPr>
      </w:pPr>
      <w:r w:rsidRPr="00376110">
        <w:rPr>
          <w:color w:val="000000" w:themeColor="text1"/>
        </w:rPr>
        <w:t>SEÑOR</w:t>
      </w:r>
      <w:r w:rsidRPr="00376110">
        <w:rPr>
          <w:color w:val="000000" w:themeColor="text1"/>
        </w:rPr>
        <w:tab/>
        <w:t>:</w:t>
      </w:r>
      <w:r w:rsidRPr="00401B80">
        <w:rPr>
          <w:color w:val="000000" w:themeColor="text1"/>
        </w:rPr>
        <w:tab/>
      </w:r>
      <w:r w:rsidR="003079DD" w:rsidRPr="003079DD">
        <w:rPr>
          <w:b/>
          <w:bCs/>
          <w:color w:val="000000" w:themeColor="text1"/>
        </w:rPr>
        <w:t>${oficio_grado_cargo}</w:t>
      </w:r>
    </w:p>
    <w:p w14:paraId="74847BD1" w14:textId="62D2E7B1" w:rsidR="00C96F57" w:rsidRPr="00C96F57" w:rsidRDefault="00C96F57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bCs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C96F57">
        <w:rPr>
          <w:b/>
          <w:bCs/>
          <w:color w:val="000000" w:themeColor="text1"/>
        </w:rPr>
        <w:t>${oficio_persona_destino}</w:t>
      </w:r>
    </w:p>
    <w:p w14:paraId="4DC80608" w14:textId="583E7500" w:rsidR="00B757A6" w:rsidRPr="0066100C" w:rsidRDefault="00B757A6" w:rsidP="00B757A6">
      <w:pPr>
        <w:pStyle w:val="Sangradetextonormal"/>
        <w:tabs>
          <w:tab w:val="clear" w:pos="1560"/>
          <w:tab w:val="left" w:pos="2835"/>
        </w:tabs>
        <w:ind w:left="2836" w:hanging="2836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="00A77BCE" w:rsidRPr="00A77BCE">
        <w:rPr>
          <w:b/>
          <w:bCs/>
          <w:color w:val="000000" w:themeColor="text1"/>
        </w:rPr>
        <w:t>${entidad_nombre}</w:t>
      </w:r>
    </w:p>
    <w:p w14:paraId="40BF7DF1" w14:textId="77777777" w:rsidR="007A7373" w:rsidRPr="00401B80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0" w:firstLine="0"/>
        <w:jc w:val="both"/>
        <w:rPr>
          <w:b/>
          <w:color w:val="000000" w:themeColor="text1"/>
          <w:sz w:val="22"/>
        </w:rPr>
      </w:pPr>
    </w:p>
    <w:p w14:paraId="0D4F6676" w14:textId="3E0AF8C8" w:rsidR="007A7373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b/>
          <w:color w:val="000000" w:themeColor="text1"/>
        </w:rPr>
      </w:pPr>
      <w:r w:rsidRPr="00401B80">
        <w:rPr>
          <w:color w:val="000000" w:themeColor="text1"/>
        </w:rPr>
        <w:t>ASUNTO</w:t>
      </w:r>
      <w:r w:rsidRPr="00401B80">
        <w:rPr>
          <w:color w:val="000000" w:themeColor="text1"/>
        </w:rPr>
        <w:tab/>
        <w:t>:</w:t>
      </w:r>
      <w:r w:rsidRPr="00401B80">
        <w:rPr>
          <w:color w:val="000000" w:themeColor="text1"/>
        </w:rPr>
        <w:tab/>
      </w:r>
      <w:r>
        <w:rPr>
          <w:color w:val="000000" w:themeColor="text1"/>
        </w:rPr>
        <w:t xml:space="preserve">${oficio_asunto}</w:t>
      </w:r>
      <w:r w:rsidR="00B1016F">
        <w:rPr>
          <w:color w:val="000000" w:themeColor="text1"/>
        </w:rPr>
        <w:t/>
      </w:r>
      <w:r>
        <w:rPr>
          <w:color w:val="000000" w:themeColor="text1"/>
        </w:rPr>
        <w:t xml:space="preserve"/>
      </w:r>
      <w:r w:rsidR="00B1016F">
        <w:rPr>
          <w:color w:val="000000" w:themeColor="text1"/>
        </w:rPr>
        <w:t/>
      </w:r>
      <w:r w:rsidR="00C25D27">
        <w:rPr>
          <w:color w:val="000000" w:themeColor="text1"/>
        </w:rPr>
        <w:t xml:space="preserve"/>
      </w:r>
      <w:r w:rsidR="003E0AA9" w:rsidRPr="003E0AA9">
        <w:rPr>
          <w:color w:val="000000" w:themeColor="text1"/>
        </w:rPr>
        <w:t xml:space="preserve"/>
      </w:r>
      <w:r w:rsidR="009F015D">
        <w:rPr>
          <w:b/>
          <w:bCs/>
          <w:color w:val="000000" w:themeColor="text1"/>
        </w:rPr>
        <w:t/>
      </w:r>
      <w:r w:rsidR="003E0AA9" w:rsidRPr="003E0AA9">
        <w:rPr>
          <w:b/>
          <w:bCs/>
          <w:color w:val="000000" w:themeColor="text1"/>
        </w:rPr>
        <w:t/>
      </w:r>
      <w:r w:rsidR="009F015D">
        <w:rPr>
          <w:b/>
          <w:bCs/>
          <w:color w:val="000000" w:themeColor="text1"/>
        </w:rPr>
        <w:t/>
      </w:r>
      <w:r>
        <w:rPr>
          <w:color w:val="000000" w:themeColor="text1"/>
        </w:rPr>
        <w:t/>
      </w:r>
      <w:r w:rsidR="00D5180A">
        <w:rPr>
          <w:color w:val="000000" w:themeColor="text1"/>
        </w:rPr>
        <w:t xml:space="preserve"/>
      </w:r>
      <w:r>
        <w:rPr>
          <w:color w:val="000000" w:themeColor="text1"/>
        </w:rPr>
        <w:t/>
      </w:r>
      <w:r>
        <w:rPr>
          <w:b/>
          <w:color w:val="000000" w:themeColor="text1"/>
          <w:u w:val="single"/>
        </w:rPr>
        <w:t/>
      </w:r>
      <w:r w:rsidRPr="000E2FC5">
        <w:rPr>
          <w:b/>
          <w:color w:val="000000" w:themeColor="text1"/>
        </w:rPr>
        <w:t/>
      </w:r>
    </w:p>
    <w:p w14:paraId="3A1A8386" w14:textId="77777777" w:rsidR="007A7373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b/>
          <w:color w:val="000000" w:themeColor="text1"/>
        </w:rPr>
      </w:pPr>
    </w:p>
    <w:p w14:paraId="26349089" w14:textId="3FC48514" w:rsidR="007A7373" w:rsidRDefault="007A7373" w:rsidP="007A7373">
      <w:pPr>
        <w:pStyle w:val="Sangradetextonormal"/>
        <w:tabs>
          <w:tab w:val="clear" w:pos="1560"/>
          <w:tab w:val="left" w:pos="2127"/>
          <w:tab w:val="left" w:pos="2835"/>
          <w:tab w:val="left" w:pos="3261"/>
        </w:tabs>
        <w:ind w:left="3261" w:hanging="3261"/>
        <w:jc w:val="both"/>
      </w:pPr>
      <w:r>
        <w:rPr>
          <w:color w:val="000000" w:themeColor="text1"/>
        </w:rPr>
        <w:t>REF</w:t>
      </w:r>
      <w:r>
        <w:rPr>
          <w:color w:val="000000" w:themeColor="text1"/>
        </w:rPr>
        <w:tab/>
        <w:t>:</w:t>
      </w:r>
      <w:r>
        <w:rPr>
          <w:color w:val="000000" w:themeColor="text1"/>
        </w:rPr>
        <w:tab/>
        <w:t>a)  Disposición Fiscal</w:t>
      </w:r>
      <w:r>
        <w:t>.</w:t>
      </w:r>
    </w:p>
    <w:p w14:paraId="49999DFA" w14:textId="7CF9CF4D" w:rsidR="007A7373" w:rsidRPr="00C25D27" w:rsidRDefault="007A7373" w:rsidP="00C25D27">
      <w:pPr>
        <w:pStyle w:val="Sangradetextonormal"/>
        <w:tabs>
          <w:tab w:val="clear" w:pos="1560"/>
          <w:tab w:val="left" w:pos="2127"/>
          <w:tab w:val="left" w:pos="2835"/>
        </w:tabs>
        <w:ind w:left="3261" w:hanging="3261"/>
        <w:jc w:val="both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b)</w:t>
      </w:r>
      <w:r w:rsidR="00A77BCE">
        <w:rPr>
          <w:color w:val="000000" w:themeColor="text1"/>
        </w:rPr>
        <w:t xml:space="preserve">  </w:t>
      </w:r>
      <w:r w:rsidR="00A77BCE" w:rsidRPr="00A77BCE">
        <w:rPr>
          <w:color w:val="000000" w:themeColor="text1"/>
        </w:rPr>
        <w:t>${numero_pericial}</w:t>
      </w:r>
    </w:p>
    <w:p w14:paraId="254E613B" w14:textId="77777777" w:rsidR="007A7373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color w:val="000000" w:themeColor="text1"/>
        </w:rPr>
      </w:pPr>
      <w:r>
        <w:rPr>
          <w:color w:val="000000" w:themeColor="text1"/>
        </w:rPr>
        <w:t>.</w:t>
      </w:r>
    </w:p>
    <w:p w14:paraId="4AF4CD01" w14:textId="77777777" w:rsidR="007A7373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color w:val="70AD47" w:themeColor="accent6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14:paraId="2C697E86" w14:textId="3BF373E7" w:rsidR="007A7373" w:rsidRPr="00593D67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 w:cs="Arial"/>
          <w:sz w:val="24"/>
          <w:szCs w:val="24"/>
        </w:rPr>
      </w:pPr>
      <w:r w:rsidRPr="00593D67">
        <w:rPr>
          <w:rFonts w:ascii="Arial" w:hAnsi="Arial" w:cs="Arial"/>
          <w:sz w:val="24"/>
          <w:szCs w:val="24"/>
        </w:rPr>
        <w:tab/>
        <w:t xml:space="preserve">Es grato dirigirme a Ud., con la </w:t>
      </w:r>
      <w:r w:rsidRPr="00F97AE4">
        <w:rPr>
          <w:rFonts w:ascii="Arial" w:hAnsi="Arial" w:cs="Arial"/>
          <w:sz w:val="24"/>
          <w:szCs w:val="24"/>
        </w:rPr>
        <w:t>finalidad</w:t>
      </w:r>
      <w:r w:rsidRPr="00593D67">
        <w:rPr>
          <w:rFonts w:ascii="Arial" w:hAnsi="Arial" w:cs="Arial"/>
          <w:sz w:val="24"/>
          <w:szCs w:val="24"/>
        </w:rPr>
        <w:t xml:space="preserve"> de solicitarle, se sirva a disponer por quien corresponda se remita</w:t>
      </w:r>
      <w:r w:rsidR="00A46AED">
        <w:rPr>
          <w:rFonts w:ascii="Arial" w:hAnsi="Arial" w:cs="Arial"/>
          <w:sz w:val="24"/>
          <w:szCs w:val="24"/>
        </w:rPr>
        <w:t xml:space="preserve"> el</w:t>
      </w:r>
      <w:r w:rsidRPr="00593D67">
        <w:rPr>
          <w:rFonts w:ascii="Arial" w:hAnsi="Arial" w:cs="Arial"/>
          <w:sz w:val="24"/>
          <w:szCs w:val="24"/>
        </w:rPr>
        <w:t xml:space="preserve"> Protocolo de Necropsia con </w:t>
      </w:r>
      <w:r w:rsidRPr="00593D67">
        <w:rPr>
          <w:rFonts w:ascii="Arial" w:hAnsi="Arial" w:cs="Arial"/>
          <w:b/>
          <w:bCs/>
          <w:i/>
          <w:iCs/>
          <w:sz w:val="24"/>
          <w:szCs w:val="24"/>
        </w:rPr>
        <w:t>Diagnostico Integrado</w:t>
      </w:r>
      <w:r w:rsidR="00A46AED">
        <w:rPr>
          <w:rFonts w:ascii="Arial" w:hAnsi="Arial" w:cs="Arial"/>
          <w:b/>
          <w:bCs/>
          <w:i/>
          <w:iCs/>
          <w:sz w:val="24"/>
          <w:szCs w:val="24"/>
        </w:rPr>
        <w:t xml:space="preserve">, </w:t>
      </w:r>
      <w:r w:rsidRPr="00593D67">
        <w:rPr>
          <w:rFonts w:ascii="Arial" w:hAnsi="Arial" w:cs="Arial"/>
          <w:b/>
          <w:bCs/>
          <w:i/>
          <w:iCs/>
          <w:sz w:val="24"/>
          <w:szCs w:val="24"/>
        </w:rPr>
        <w:t>Fluidos</w:t>
      </w:r>
      <w:r w:rsidR="00A46AED">
        <w:rPr>
          <w:rFonts w:ascii="Arial" w:hAnsi="Arial" w:cs="Arial"/>
          <w:sz w:val="24"/>
          <w:szCs w:val="24"/>
        </w:rPr>
        <w:t xml:space="preserve"> y</w:t>
      </w:r>
      <w:r w:rsidRPr="00593D67">
        <w:rPr>
          <w:rFonts w:ascii="Arial" w:hAnsi="Arial" w:cs="Arial"/>
          <w:sz w:val="24"/>
          <w:szCs w:val="24"/>
        </w:rPr>
        <w:t xml:space="preserve"> </w:t>
      </w:r>
      <w:r w:rsidRPr="00593D67">
        <w:rPr>
          <w:rFonts w:ascii="Arial" w:hAnsi="Arial" w:cs="Arial"/>
          <w:b/>
          <w:bCs/>
          <w:i/>
          <w:iCs/>
          <w:sz w:val="24"/>
          <w:szCs w:val="24"/>
        </w:rPr>
        <w:t>exámenes auxiliares</w:t>
      </w:r>
      <w:r w:rsidRPr="00593D67">
        <w:rPr>
          <w:rFonts w:ascii="Arial" w:hAnsi="Arial" w:cs="Arial"/>
          <w:sz w:val="24"/>
          <w:szCs w:val="24"/>
        </w:rPr>
        <w:t>, de la persona que en vida fu</w:t>
      </w:r>
      <w:r w:rsidR="001721B9">
        <w:rPr>
          <w:rFonts w:ascii="Arial" w:hAnsi="Arial" w:cs="Arial"/>
          <w:sz w:val="24"/>
          <w:szCs w:val="24"/>
        </w:rPr>
        <w:t xml:space="preserve">e </w:t>
      </w:r>
      <w:r w:rsidR="003E0AA9" w:rsidRPr="003E0AA9">
        <w:rPr>
          <w:rFonts w:ascii="Arial" w:hAnsi="Arial" w:cs="Arial"/>
          <w:sz w:val="24"/>
          <w:szCs w:val="24"/>
        </w:rPr>
        <w:t>${fallecido_nombres} ${fallecido_apellidos} (${fallecido_edad})</w:t>
      </w:r>
      <w:r w:rsidRPr="00593D67">
        <w:rPr>
          <w:rFonts w:ascii="Arial" w:hAnsi="Arial" w:cs="Arial"/>
          <w:sz w:val="24"/>
          <w:szCs w:val="24"/>
        </w:rPr>
        <w:t xml:space="preserve">, cuyo cadáver fue internado en dicha </w:t>
      </w:r>
      <w:r w:rsidR="006E307C">
        <w:rPr>
          <w:rFonts w:ascii="Arial" w:hAnsi="Arial" w:cs="Arial"/>
          <w:sz w:val="24"/>
          <w:szCs w:val="24"/>
        </w:rPr>
        <w:t>unidad</w:t>
      </w:r>
      <w:r w:rsidRPr="00593D67">
        <w:rPr>
          <w:rFonts w:ascii="Arial" w:hAnsi="Arial" w:cs="Arial"/>
          <w:sz w:val="24"/>
          <w:szCs w:val="24"/>
        </w:rPr>
        <w:t xml:space="preserve"> el </w:t>
      </w:r>
      <w:r w:rsidR="001721B9">
        <w:rPr>
          <w:rFonts w:ascii="Arial" w:hAnsi="Arial" w:cs="Arial"/>
          <w:sz w:val="24"/>
          <w:szCs w:val="24"/>
        </w:rPr>
        <w:fldChar w:fldCharType="begin"/>
      </w:r>
      <w:r w:rsidR="001721B9">
        <w:rPr>
          <w:rFonts w:ascii="Arial" w:hAnsi="Arial" w:cs="Arial"/>
          <w:sz w:val="24"/>
          <w:szCs w:val="24"/>
        </w:rPr>
        <w:instrText xml:space="preserve"> MERGEFIELD "FECHA_PERICIAL_OCCISO1" </w:instrText>
      </w:r>
      <w:r w:rsidR="005470CB">
        <w:rPr>
          <w:rFonts w:ascii="Arial" w:hAnsi="Arial" w:cs="Arial"/>
          <w:sz w:val="24"/>
          <w:szCs w:val="24"/>
        </w:rPr>
        <w:instrText>\@"DDMMMYYYY" \* Upper</w:instrText>
      </w:r>
      <w:r w:rsidR="001721B9">
        <w:rPr>
          <w:rFonts w:ascii="Arial" w:hAnsi="Arial" w:cs="Arial"/>
          <w:sz w:val="24"/>
          <w:szCs w:val="24"/>
        </w:rPr>
        <w:fldChar w:fldCharType="end"/>
      </w:r>
      <w:r w:rsidRPr="00593D67">
        <w:rPr>
          <w:rFonts w:ascii="Arial" w:hAnsi="Arial" w:cs="Arial"/>
          <w:sz w:val="24"/>
          <w:szCs w:val="24"/>
        </w:rPr>
        <w:t xml:space="preserve"> por personal de la </w:t>
      </w:r>
      <w:r w:rsidR="009F015D" w:rsidRPr="009F015D">
        <w:rPr>
          <w:rFonts w:ascii="Arial" w:hAnsi="Arial" w:cs="Arial"/>
          <w:b/>
          <w:bCs/>
          <w:sz w:val="24"/>
          <w:szCs w:val="24"/>
        </w:rPr>
        <w:t>“</w:t>
      </w:r>
      <w:r w:rsidRPr="009F015D">
        <w:rPr>
          <w:rFonts w:ascii="Arial" w:hAnsi="Arial" w:cs="Arial"/>
          <w:b/>
          <w:bCs/>
          <w:sz w:val="24"/>
          <w:szCs w:val="24"/>
        </w:rPr>
        <w:t>UIAT-NORTE</w:t>
      </w:r>
      <w:r w:rsidR="009F015D" w:rsidRPr="009F015D">
        <w:rPr>
          <w:rFonts w:ascii="Arial" w:hAnsi="Arial" w:cs="Arial"/>
          <w:b/>
          <w:bCs/>
          <w:sz w:val="24"/>
          <w:szCs w:val="24"/>
        </w:rPr>
        <w:t>”</w:t>
      </w:r>
      <w:r w:rsidRPr="00593D67">
        <w:rPr>
          <w:rFonts w:ascii="Arial" w:hAnsi="Arial" w:cs="Arial"/>
          <w:sz w:val="24"/>
          <w:szCs w:val="24"/>
        </w:rPr>
        <w:t xml:space="preserve"> de conformidad al documento de la referencia (b). </w:t>
      </w:r>
    </w:p>
    <w:p w14:paraId="6627A861" w14:textId="77777777" w:rsidR="007A7373" w:rsidRPr="00612D03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sz w:val="24"/>
        </w:rPr>
      </w:pPr>
    </w:p>
    <w:p w14:paraId="1A7378F1" w14:textId="7FCCF594" w:rsidR="007A7373" w:rsidRPr="00612D03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sz w:val="24"/>
        </w:rPr>
      </w:pPr>
      <w:r w:rsidRPr="00612D03">
        <w:rPr>
          <w:rFonts w:ascii="Arial" w:hAnsi="Arial"/>
          <w:sz w:val="24"/>
        </w:rPr>
        <w:tab/>
        <w:t xml:space="preserve">Protocolo de Necropsia Integral que se requiere con </w:t>
      </w:r>
      <w:r w:rsidRPr="00612D03">
        <w:rPr>
          <w:rFonts w:ascii="Arial" w:hAnsi="Arial"/>
          <w:b/>
          <w:sz w:val="24"/>
        </w:rPr>
        <w:t>CARÁCTER DE MUY URGENTE</w:t>
      </w:r>
      <w:r w:rsidRPr="00612D03">
        <w:rPr>
          <w:rFonts w:ascii="Arial" w:hAnsi="Arial"/>
          <w:sz w:val="24"/>
        </w:rPr>
        <w:t xml:space="preserve">, a fin de dar cumplimiento a lo dispuesto por </w:t>
      </w:r>
      <w:r w:rsidR="00672F36">
        <w:rPr>
          <w:rFonts w:ascii="Arial" w:hAnsi="Arial"/>
          <w:sz w:val="24"/>
        </w:rPr>
        <w:t>la</w:t>
      </w:r>
      <w:r w:rsidR="003E0AA9">
        <w:rPr>
          <w:rFonts w:ascii="Arial" w:hAnsi="Arial"/>
          <w:sz w:val="24"/>
        </w:rPr>
        <w:t xml:space="preserve"> </w:t>
      </w:r>
      <w:r w:rsidR="003E0AA9" w:rsidRPr="003E0AA9">
        <w:rPr>
          <w:rFonts w:ascii="Arial" w:hAnsi="Arial"/>
          <w:sz w:val="24"/>
        </w:rPr>
        <w:t>${fiscalia_nombre}</w:t>
      </w:r>
      <w:r w:rsidR="003E0AA9">
        <w:rPr>
          <w:rFonts w:ascii="Arial" w:hAnsi="Arial"/>
          <w:sz w:val="24"/>
        </w:rPr>
        <w:t xml:space="preserve">el </w:t>
      </w:r>
      <w:r w:rsidRPr="00612D03">
        <w:rPr>
          <w:rFonts w:ascii="Arial" w:hAnsi="Arial"/>
          <w:sz w:val="24"/>
        </w:rPr>
        <w:t xml:space="preserve">, conforme al documento de la referencia a). </w:t>
      </w:r>
      <w:r>
        <w:rPr>
          <w:rFonts w:ascii="Arial" w:hAnsi="Arial"/>
          <w:sz w:val="24"/>
        </w:rPr>
        <w:t>se adjunta copia al presente.</w:t>
      </w:r>
    </w:p>
    <w:p w14:paraId="5AF37803" w14:textId="77777777" w:rsidR="007A7373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</w:rPr>
      </w:pPr>
    </w:p>
    <w:p w14:paraId="494FE959" w14:textId="77777777" w:rsidR="007A7373" w:rsidRPr="009B257E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</w:rPr>
      </w:pPr>
      <w:r>
        <w:rPr>
          <w:rFonts w:ascii="Arial" w:hAnsi="Arial"/>
          <w:color w:val="000000" w:themeColor="text1"/>
          <w:sz w:val="24"/>
        </w:rPr>
        <w:tab/>
      </w:r>
      <w:r w:rsidRPr="009B257E">
        <w:rPr>
          <w:rFonts w:ascii="Arial" w:hAnsi="Arial"/>
          <w:color w:val="000000" w:themeColor="text1"/>
          <w:sz w:val="24"/>
        </w:rPr>
        <w:t>Aprovecho la oportunidad para expresarle los sentimientos más distinguidos y alta estima personal.</w:t>
      </w:r>
    </w:p>
    <w:p w14:paraId="19B7E881" w14:textId="77777777" w:rsidR="007A7373" w:rsidRPr="009B257E" w:rsidRDefault="007A7373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</w:rPr>
      </w:pPr>
    </w:p>
    <w:p w14:paraId="3F5F694A" w14:textId="028E558C" w:rsidR="007A7373" w:rsidRPr="009B257E" w:rsidRDefault="002054B6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3FD9C88" wp14:editId="4215DC92">
            <wp:simplePos x="0" y="0"/>
            <wp:positionH relativeFrom="column">
              <wp:posOffset>3903594</wp:posOffset>
            </wp:positionH>
            <wp:positionV relativeFrom="paragraph">
              <wp:posOffset>52491</wp:posOffset>
            </wp:positionV>
            <wp:extent cx="1674254" cy="1202257"/>
            <wp:effectExtent l="0" t="0" r="0" b="0"/>
            <wp:wrapNone/>
            <wp:docPr id="1269782864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82864" name="Imagen 12697828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254" cy="1202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7373" w:rsidRPr="009B257E">
        <w:rPr>
          <w:rFonts w:ascii="Arial" w:hAnsi="Arial"/>
          <w:color w:val="000000" w:themeColor="text1"/>
          <w:szCs w:val="24"/>
        </w:rPr>
        <w:tab/>
      </w:r>
      <w:r w:rsidR="007A7373" w:rsidRPr="009B257E">
        <w:rPr>
          <w:rFonts w:ascii="Arial" w:hAnsi="Arial"/>
          <w:color w:val="000000" w:themeColor="text1"/>
          <w:szCs w:val="24"/>
        </w:rPr>
        <w:tab/>
      </w:r>
      <w:r w:rsidR="007A7373" w:rsidRPr="009B257E">
        <w:rPr>
          <w:rFonts w:ascii="Arial" w:hAnsi="Arial"/>
          <w:color w:val="000000" w:themeColor="text1"/>
          <w:szCs w:val="24"/>
        </w:rPr>
        <w:tab/>
      </w:r>
      <w:r w:rsidR="007A7373" w:rsidRPr="009B257E">
        <w:rPr>
          <w:rFonts w:ascii="Arial" w:hAnsi="Arial"/>
          <w:color w:val="000000" w:themeColor="text1"/>
          <w:szCs w:val="24"/>
        </w:rPr>
        <w:tab/>
      </w:r>
      <w:r w:rsidR="007A7373" w:rsidRPr="009B257E">
        <w:rPr>
          <w:rFonts w:ascii="Arial" w:hAnsi="Arial"/>
          <w:color w:val="000000" w:themeColor="text1"/>
          <w:szCs w:val="24"/>
        </w:rPr>
        <w:tab/>
      </w:r>
      <w:r w:rsidR="007A7373" w:rsidRPr="009B257E">
        <w:rPr>
          <w:rFonts w:ascii="Arial" w:hAnsi="Arial"/>
          <w:color w:val="000000" w:themeColor="text1"/>
          <w:szCs w:val="24"/>
        </w:rPr>
        <w:tab/>
      </w:r>
      <w:r w:rsidR="007A7373" w:rsidRPr="0081251A">
        <w:rPr>
          <w:rFonts w:ascii="Arial" w:hAnsi="Arial"/>
          <w:color w:val="000000" w:themeColor="text1"/>
          <w:sz w:val="24"/>
          <w:szCs w:val="24"/>
        </w:rPr>
        <w:t>Dios guarde a Ud.</w:t>
      </w:r>
    </w:p>
    <w:p w14:paraId="4A572036" w14:textId="19057CB8" w:rsidR="007A7373" w:rsidRPr="009B257E" w:rsidRDefault="001721B9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  <w:szCs w:val="24"/>
        </w:rPr>
      </w:pPr>
      <w:r>
        <w:rPr>
          <w:rFonts w:ascii="Arial" w:hAnsi="Arial"/>
          <w:noProof/>
          <w:color w:val="000000" w:themeColor="text1"/>
          <w:szCs w:val="24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DB86D92" wp14:editId="1C9EE2F2">
                <wp:simplePos x="0" y="0"/>
                <wp:positionH relativeFrom="column">
                  <wp:posOffset>2860484</wp:posOffset>
                </wp:positionH>
                <wp:positionV relativeFrom="paragraph">
                  <wp:posOffset>40640</wp:posOffset>
                </wp:positionV>
                <wp:extent cx="1183570" cy="1315514"/>
                <wp:effectExtent l="0" t="0" r="0" b="0"/>
                <wp:wrapNone/>
                <wp:docPr id="23" name="Grupo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570" cy="1315514"/>
                          <a:chOff x="0" y="-7088"/>
                          <a:chExt cx="1183640" cy="1315720"/>
                        </a:xfrm>
                        <a:noFill/>
                      </wpg:grpSpPr>
                      <wps:wsp>
                        <wps:cNvPr id="24" name="Cuadro de texto 24"/>
                        <wps:cNvSpPr txBox="1"/>
                        <wps:spPr>
                          <a:xfrm>
                            <a:off x="0" y="-7088"/>
                            <a:ext cx="1183640" cy="131572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1D64636" w14:textId="77777777" w:rsidR="0048654B" w:rsidRPr="00817999" w:rsidRDefault="0048654B" w:rsidP="0048654B">
                              <w:pPr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t xml:space="preserve"> POLICÍA NACIONAL DEL PERÚ </w:t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g:grpSp>
                        <wpg:cNvPr id="25" name="Grupo 25"/>
                        <wpg:cNvGrpSpPr/>
                        <wpg:grpSpPr>
                          <a:xfrm>
                            <a:off x="52388" y="19915"/>
                            <a:ext cx="1063105" cy="1073596"/>
                            <a:chOff x="0" y="10390"/>
                            <a:chExt cx="1063105" cy="1073596"/>
                          </a:xfrm>
                          <a:grpFill/>
                        </wpg:grpSpPr>
                        <wps:wsp>
                          <wps:cNvPr id="26" name="Cuadro de texto 26"/>
                          <wps:cNvSpPr txBox="1"/>
                          <wps:spPr>
                            <a:xfrm>
                              <a:off x="0" y="314325"/>
                              <a:ext cx="1051164" cy="769661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258955" w14:textId="77777777" w:rsidR="0048654B" w:rsidRPr="00194948" w:rsidRDefault="0048654B" w:rsidP="0048654B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8"/>
                                    <w:szCs w:val="1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194948"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8"/>
                                    <w:szCs w:val="1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UIAT - NORTE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7" name="Grupo 27"/>
                          <wpg:cNvGrpSpPr/>
                          <wpg:grpSpPr>
                            <a:xfrm>
                              <a:off x="5195" y="10390"/>
                              <a:ext cx="1057910" cy="1062313"/>
                              <a:chOff x="5198" y="10390"/>
                              <a:chExt cx="1058529" cy="1062339"/>
                            </a:xfrm>
                            <a:grpFill/>
                          </wpg:grpSpPr>
                          <wpg:grpSp>
                            <wpg:cNvPr id="28" name="Grupo 28"/>
                            <wpg:cNvGrpSpPr/>
                            <wpg:grpSpPr>
                              <a:xfrm>
                                <a:off x="5198" y="10390"/>
                                <a:ext cx="1058529" cy="1062339"/>
                                <a:chOff x="5198" y="10394"/>
                                <a:chExt cx="1058545" cy="1062647"/>
                              </a:xfrm>
                              <a:grpFill/>
                            </wpg:grpSpPr>
                            <wps:wsp>
                              <wps:cNvPr id="29" name="Elipse 29"/>
                              <wps:cNvSpPr/>
                              <wps:spPr>
                                <a:xfrm>
                                  <a:off x="5198" y="10394"/>
                                  <a:ext cx="1058545" cy="106264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Elipse 30"/>
                              <wps:cNvSpPr/>
                              <wps:spPr>
                                <a:xfrm>
                                  <a:off x="184196" y="197352"/>
                                  <a:ext cx="693763" cy="68744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19050" cmpd="thickThin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Elipse 31"/>
                              <wps:cNvSpPr/>
                              <wps:spPr>
                                <a:xfrm>
                                  <a:off x="29603" y="29603"/>
                                  <a:ext cx="1003208" cy="100978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2" name="Grupo 32"/>
                            <wpg:cNvGrpSpPr/>
                            <wpg:grpSpPr>
                              <a:xfrm>
                                <a:off x="207818" y="190005"/>
                                <a:ext cx="656291" cy="560937"/>
                                <a:chOff x="0" y="0"/>
                                <a:chExt cx="680550" cy="560937"/>
                              </a:xfrm>
                              <a:grpFill/>
                            </wpg:grpSpPr>
                            <pic:pic xmlns:pic="http://schemas.openxmlformats.org/drawingml/2006/picture">
                              <pic:nvPicPr>
                                <pic:cNvPr id="33" name="Imagen 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765" y="176762"/>
                                  <a:ext cx="360680" cy="384175"/>
                                </a:xfrm>
                                <a:prstGeom prst="rect">
                                  <a:avLst/>
                                </a:prstGeom>
                                <a:grpFill/>
                              </pic:spPr>
                            </pic:pic>
                            <wps:wsp>
                              <wps:cNvPr id="34" name="Cuadro de texto 34"/>
                              <wps:cNvSpPr txBox="1">
                                <a:spLocks noChangeArrowheads="1" noChangeShapeType="1" noTextEdit="1"/>
                              </wps:cNvSpPr>
                              <wps:spPr bwMode="auto">
                                <a:xfrm>
                                  <a:off x="0" y="0"/>
                                  <a:ext cx="680550" cy="431430"/>
                                </a:xfrm>
                                <a:prstGeom prst="rect">
                                  <a:avLst/>
                                </a:prstGeom>
                                <a:grpFill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9F02A01" w14:textId="77777777" w:rsidR="0048654B" w:rsidRPr="00194948" w:rsidRDefault="0048654B" w:rsidP="0048654B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194948">
                                      <w:rPr>
                                        <w:rFonts w:ascii="Arial" w:hAnsi="Arial" w:cs="Arial"/>
                                      </w:rPr>
                                      <w:t>REPÚBLICA DEL PERÚ</w:t>
                                    </w:r>
                                  </w:p>
                                </w:txbxContent>
                              </wps:txbx>
                              <wps:bodyPr spcFirstLastPara="1" wrap="square" numCol="1" fromWordArt="1">
                                <a:prstTxWarp prst="textArchUp">
                                  <a:avLst>
                                    <a:gd name="adj" fmla="val 11561151"/>
                                  </a:avLst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B86D92" id="Grupo 23" o:spid="_x0000_s1026" style="position:absolute;left:0;text-align:left;margin-left:225.25pt;margin-top:3.2pt;width:93.2pt;height:103.6pt;z-index:251654144" coordorigin=",-70" coordsize="11836,13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4" o:spid="_x0000_s1027" type="#_x0000_t202" style="position:absolute;top:-70;width:11836;height:13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" filled="f" stroked="f">
                  <v:textbox>
                    <w:txbxContent>
                      <w:p w14:paraId="71D64636" w14:textId="77777777" w:rsidR="0048654B" w:rsidRPr="00817999" w:rsidRDefault="0048654B" w:rsidP="0048654B">
                        <w:pP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</w:pP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t xml:space="preserve"> POLICÍA NACIONAL DEL PERÚ </w:t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</w:p>
                    </w:txbxContent>
                  </v:textbox>
                </v:shape>
                <v:group id="Grupo 25" o:spid="_x0000_s1028" style="position:absolute;left:523;top:199;width:10631;height:10736" coordorigin=",103" coordsize="10631,1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Cuadro de texto 26" o:spid="_x0000_s1029" type="#_x0000_t202" style="position:absolute;top:3143;width:10511;height:76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" filled="f" stroked="f">
                    <v:textbox>
                      <w:txbxContent>
                        <w:p w14:paraId="5C258955" w14:textId="77777777" w:rsidR="0048654B" w:rsidRPr="00194948" w:rsidRDefault="0048654B" w:rsidP="0048654B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8"/>
                              <w:szCs w:val="1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4948"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8"/>
                              <w:szCs w:val="1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UIAT - NORTE</w:t>
                          </w:r>
                        </w:p>
                      </w:txbxContent>
                    </v:textbox>
                  </v:shape>
                  <v:group id="Grupo 27" o:spid="_x0000_s1030" style="position:absolute;left:51;top:103;width:10580;height:10624" coordorigin="51,103" coordsize="10585,10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group id="Grupo 28" o:spid="_x0000_s1031" style="position:absolute;left:51;top:103;width:10586;height:10624" coordorigin="51,103" coordsize="10585,10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oval id="Elipse 29" o:spid="_x0000_s1032" style="position:absolute;left:51;top:103;width:10586;height:10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" filled="f" strokecolor="black [3213]" strokeweight="1pt">
                        <v:stroke joinstyle="miter"/>
                      </v:oval>
                      <v:oval id="Elipse 30" o:spid="_x0000_s1033" style="position:absolute;left:1841;top:1973;width:6938;height:6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" filled="f" strokecolor="black [3213]" strokeweight="1.5pt">
                        <v:stroke linestyle="thickThin" joinstyle="miter"/>
                      </v:oval>
                      <v:oval id="Elipse 31" o:spid="_x0000_s1034" style="position:absolute;left:296;top:296;width:10032;height:10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" filled="f" strokecolor="black [3213]" strokeweight=".5pt">
                        <v:stroke joinstyle="miter"/>
                      </v:oval>
                    </v:group>
                    <v:group id="Grupo 32" o:spid="_x0000_s1035" style="position:absolute;left:2078;top:1900;width:6563;height:5609" coordsize="6805,5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33" o:spid="_x0000_s1036" type="#_x0000_t75" style="position:absolute;left:1597;top:1767;width:3607;height: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">
                        <v:imagedata r:id="rId10" o:title="" grayscale="t"/>
                      </v:shape>
                      <v:shape id="Cuadro de texto 34" o:spid="_x0000_s1037" type="#_x0000_t202" style="position:absolute;width:6805;height:4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    <o:lock v:ext="edit" shapetype="t"/>
                        <v:textbox>
                          <w:txbxContent>
                            <w:p w14:paraId="09F02A01" w14:textId="77777777" w:rsidR="0048654B" w:rsidRPr="00194948" w:rsidRDefault="0048654B" w:rsidP="0048654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94948">
                                <w:rPr>
                                  <w:rFonts w:ascii="Arial" w:hAnsi="Arial" w:cs="Arial"/>
                                </w:rPr>
                                <w:t>REPÚBLICA DEL PERÚ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</w:p>
    <w:p w14:paraId="64C65CB8" w14:textId="4EDDB8B8" w:rsidR="00475255" w:rsidRDefault="00475255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  <w:szCs w:val="24"/>
        </w:rPr>
      </w:pPr>
    </w:p>
    <w:p w14:paraId="1FC718D3" w14:textId="44FA6AFE" w:rsidR="007A7373" w:rsidRPr="00475255" w:rsidRDefault="00B75F33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  <w:szCs w:val="24"/>
        </w:rPr>
      </w:pPr>
      <w:r>
        <w:rPr>
          <w:rFonts w:ascii="Arial" w:hAnsi="Arial"/>
          <w:color w:val="000000" w:themeColor="text1"/>
          <w:szCs w:val="24"/>
        </w:rPr>
        <w:t>JASV</w:t>
      </w:r>
      <w:r w:rsidR="007A7373" w:rsidRPr="009B257E">
        <w:rPr>
          <w:rFonts w:ascii="Arial" w:hAnsi="Arial"/>
          <w:color w:val="000000" w:themeColor="text1"/>
        </w:rPr>
        <w:t>/</w:t>
      </w:r>
      <w:r w:rsidR="007A7373">
        <w:rPr>
          <w:rFonts w:ascii="Arial" w:hAnsi="Arial"/>
          <w:color w:val="000000" w:themeColor="text1"/>
        </w:rPr>
        <w:t>gms</w:t>
      </w:r>
    </w:p>
    <w:p w14:paraId="34100C9A" w14:textId="7179F214" w:rsidR="007A7373" w:rsidRPr="001B04B9" w:rsidRDefault="002054B6" w:rsidP="007A7373">
      <w:pPr>
        <w:jc w:val="both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04A875" wp14:editId="1BB109EB">
                <wp:simplePos x="0" y="0"/>
                <wp:positionH relativeFrom="column">
                  <wp:posOffset>3620384</wp:posOffset>
                </wp:positionH>
                <wp:positionV relativeFrom="paragraph">
                  <wp:posOffset>155996</wp:posOffset>
                </wp:positionV>
                <wp:extent cx="2266315" cy="869950"/>
                <wp:effectExtent l="0" t="0" r="0" b="6350"/>
                <wp:wrapNone/>
                <wp:docPr id="44911927" name="Cuadro de texto 1">
                  <a:extLst xmlns:a="http://schemas.openxmlformats.org/drawingml/2006/main">
                    <a:ext uri="{147F2762-F138-4A5C-976F-8EAC2B608ADB}">
                      <a16:predDERef xmlns:a16="http://schemas.microsoft.com/office/drawing/2014/main" pred="{FF73D199-599D-4D2A-B7E9-A1EB9C959D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315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4726A1" w14:textId="77777777" w:rsidR="002054B6" w:rsidRDefault="002054B6" w:rsidP="002054B6">
                            <w:pPr>
                              <w:jc w:val="center"/>
                              <w:textAlignment w:val="baseline"/>
                              <w:rPr>
                                <w:rFonts w:ascii="Courier" w:hAnsi="Courier"/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Courier" w:hAnsi="Courier"/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  <w:t>_______________________________</w:t>
                            </w:r>
                          </w:p>
                          <w:p w14:paraId="52A1EF24" w14:textId="77777777" w:rsidR="002054B6" w:rsidRPr="0043063A" w:rsidRDefault="002054B6" w:rsidP="002054B6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OA-337651</w:t>
                            </w:r>
                          </w:p>
                          <w:p w14:paraId="29600D33" w14:textId="77777777" w:rsidR="002054B6" w:rsidRDefault="002054B6" w:rsidP="002054B6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Jose Antonio SUASNABAR VIDARTE</w:t>
                            </w:r>
                          </w:p>
                          <w:p w14:paraId="64E71E30" w14:textId="77777777" w:rsidR="002054B6" w:rsidRPr="0043063A" w:rsidRDefault="002054B6" w:rsidP="002054B6">
                            <w:pPr>
                              <w:ind w:firstLine="144"/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COMANDANTE PNP</w:t>
                            </w:r>
                          </w:p>
                          <w:p w14:paraId="117E0E47" w14:textId="77777777" w:rsidR="002054B6" w:rsidRDefault="002054B6" w:rsidP="002054B6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 xml:space="preserve">JEFE DE LA UNIDAD DE INVESTIGACIÓN </w:t>
                            </w:r>
                          </w:p>
                          <w:p w14:paraId="2BF6706B" w14:textId="77777777" w:rsidR="002054B6" w:rsidRDefault="002054B6" w:rsidP="002054B6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DE ACCIDENTES DE TRÁNSITO LIMA NORTE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4A875" id="Cuadro de texto 1" o:spid="_x0000_s1038" type="#_x0000_t202" style="position:absolute;left:0;text-align:left;margin-left:285.05pt;margin-top:12.3pt;width:178.45pt;height:6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" filled="f" stroked="f">
                <v:textbox>
                  <w:txbxContent>
                    <w:p w14:paraId="664726A1" w14:textId="77777777" w:rsidR="002054B6" w:rsidRDefault="002054B6" w:rsidP="002054B6">
                      <w:pPr>
                        <w:jc w:val="center"/>
                        <w:textAlignment w:val="baseline"/>
                        <w:rPr>
                          <w:rFonts w:ascii="Courier" w:hAnsi="Courier"/>
                          <w:color w:val="000000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Courier" w:hAnsi="Courier"/>
                          <w:color w:val="000000"/>
                          <w:sz w:val="13"/>
                          <w:szCs w:val="13"/>
                          <w:lang w:val="es-ES"/>
                        </w:rPr>
                        <w:t>_______________________________</w:t>
                      </w:r>
                    </w:p>
                    <w:p w14:paraId="52A1EF24" w14:textId="77777777" w:rsidR="002054B6" w:rsidRPr="0043063A" w:rsidRDefault="002054B6" w:rsidP="002054B6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OA-337651</w:t>
                      </w:r>
                    </w:p>
                    <w:p w14:paraId="29600D33" w14:textId="77777777" w:rsidR="002054B6" w:rsidRDefault="002054B6" w:rsidP="002054B6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>Jose Antonio SUASNABAR VIDARTE</w:t>
                      </w:r>
                    </w:p>
                    <w:p w14:paraId="64E71E30" w14:textId="77777777" w:rsidR="002054B6" w:rsidRPr="0043063A" w:rsidRDefault="002054B6" w:rsidP="002054B6">
                      <w:pPr>
                        <w:ind w:firstLine="144"/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COMANDANTE PNP</w:t>
                      </w:r>
                    </w:p>
                    <w:p w14:paraId="117E0E47" w14:textId="77777777" w:rsidR="002054B6" w:rsidRDefault="002054B6" w:rsidP="002054B6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 xml:space="preserve">JEFE DE LA UNIDAD DE INVESTIGACIÓN </w:t>
                      </w:r>
                    </w:p>
                    <w:p w14:paraId="2BF6706B" w14:textId="77777777" w:rsidR="002054B6" w:rsidRDefault="002054B6" w:rsidP="002054B6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>DE ACCIDENTES DE TRÁNSITO LIMA NORTE</w:t>
                      </w:r>
                    </w:p>
                  </w:txbxContent>
                </v:textbox>
              </v:shape>
            </w:pict>
          </mc:Fallback>
        </mc:AlternateContent>
      </w:r>
    </w:p>
    <w:p w14:paraId="66C04164" w14:textId="47505FD9" w:rsidR="007A7373" w:rsidRPr="001B04B9" w:rsidRDefault="007A7373" w:rsidP="007A7373">
      <w:pPr>
        <w:jc w:val="both"/>
        <w:rPr>
          <w:rFonts w:ascii="Arial" w:hAnsi="Arial"/>
        </w:rPr>
      </w:pPr>
    </w:p>
    <w:p w14:paraId="7899842C" w14:textId="12A601BA" w:rsidR="007A7373" w:rsidRPr="001B04B9" w:rsidRDefault="007A7373" w:rsidP="007A7373">
      <w:pPr>
        <w:jc w:val="center"/>
        <w:rPr>
          <w:rFonts w:ascii="Arial" w:hAnsi="Arial"/>
        </w:rPr>
      </w:pPr>
    </w:p>
    <w:p w14:paraId="34708CF0" w14:textId="7A9FF0E9" w:rsidR="007A7373" w:rsidRDefault="007A7373" w:rsidP="007A7373"/>
    <w:p w14:paraId="5CDB9DE4" w14:textId="32EB1076" w:rsidR="007A7373" w:rsidRDefault="007A7373" w:rsidP="007A7373"/>
    <w:p w14:paraId="70451156" w14:textId="77777777" w:rsidR="007A7373" w:rsidRDefault="007A7373" w:rsidP="007A7373"/>
    <w:p w14:paraId="24B70475" w14:textId="77777777" w:rsidR="007A7373" w:rsidRDefault="007A7373" w:rsidP="007A7373"/>
    <w:sectPr w:rsidR="007A7373" w:rsidSect="00B02D09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418" w:right="1134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59CAC" w14:textId="77777777" w:rsidR="0074411C" w:rsidRDefault="0074411C" w:rsidP="004303A2">
      <w:r>
        <w:separator/>
      </w:r>
    </w:p>
  </w:endnote>
  <w:endnote w:type="continuationSeparator" w:id="0">
    <w:p w14:paraId="79D9BB82" w14:textId="77777777" w:rsidR="0074411C" w:rsidRDefault="0074411C" w:rsidP="0043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urier">
    <w:altName w:val="Courier New"/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02756" w14:textId="77777777" w:rsidR="00916FA1" w:rsidRPr="009A606F" w:rsidRDefault="00D7143C" w:rsidP="009A606F">
    <w:pPr>
      <w:pStyle w:val="Piedepgina"/>
      <w:jc w:val="center"/>
      <w:rPr>
        <w:rFonts w:ascii="Calibri" w:hAnsi="Calibri"/>
        <w:sz w:val="22"/>
      </w:rPr>
    </w:pPr>
    <w:r>
      <w:rPr>
        <w:rFonts w:ascii="Calibri" w:hAnsi="Calibri"/>
        <w:sz w:val="22"/>
      </w:rPr>
      <w:t>UNIDAD DE</w:t>
    </w:r>
    <w:r w:rsidR="00916FA1" w:rsidRPr="009A606F">
      <w:rPr>
        <w:rFonts w:ascii="Calibri" w:hAnsi="Calibri"/>
        <w:sz w:val="22"/>
      </w:rPr>
      <w:t xml:space="preserve"> INVESTIGACION DE ACCIDENTES DE TRANSITO</w:t>
    </w:r>
    <w:r w:rsidR="00B477EE">
      <w:rPr>
        <w:rFonts w:ascii="Calibri" w:hAnsi="Calibri"/>
        <w:sz w:val="22"/>
      </w:rPr>
      <w:t>-NORTE</w:t>
    </w:r>
  </w:p>
  <w:p w14:paraId="3171F93E" w14:textId="77777777" w:rsidR="00916FA1" w:rsidRPr="009A606F" w:rsidRDefault="00B477EE" w:rsidP="009A606F">
    <w:pPr>
      <w:pStyle w:val="Piedepgina"/>
      <w:jc w:val="center"/>
      <w:rPr>
        <w:rFonts w:ascii="Calibri" w:hAnsi="Calibri"/>
        <w:sz w:val="22"/>
      </w:rPr>
    </w:pPr>
    <w:r>
      <w:rPr>
        <w:rFonts w:ascii="Calibri" w:hAnsi="Calibri"/>
        <w:sz w:val="22"/>
      </w:rPr>
      <w:t>Carretera Panamericana Norte Km. 42 (alt. Garita de Control SUNAT) Santa Rosa</w:t>
    </w:r>
  </w:p>
  <w:p w14:paraId="7C7381AF" w14:textId="77777777" w:rsidR="00916FA1" w:rsidRPr="009A606F" w:rsidRDefault="00916FA1" w:rsidP="009A606F">
    <w:pPr>
      <w:pStyle w:val="Piedepgina"/>
      <w:jc w:val="center"/>
      <w:rPr>
        <w:rFonts w:ascii="Calibri" w:hAnsi="Calibri"/>
        <w:sz w:val="22"/>
      </w:rPr>
    </w:pPr>
    <w:r w:rsidRPr="009A606F">
      <w:rPr>
        <w:rFonts w:ascii="Calibri" w:hAnsi="Calibri"/>
        <w:sz w:val="22"/>
      </w:rPr>
      <w:t xml:space="preserve">Teléfono </w:t>
    </w:r>
    <w:r w:rsidR="00D36966">
      <w:rPr>
        <w:rFonts w:ascii="Calibri" w:hAnsi="Calibri"/>
        <w:sz w:val="22"/>
      </w:rPr>
      <w:t>98</w:t>
    </w:r>
    <w:r w:rsidR="00D822F6">
      <w:rPr>
        <w:rFonts w:ascii="Calibri" w:hAnsi="Calibri"/>
        <w:sz w:val="22"/>
      </w:rPr>
      <w:t>6571975</w:t>
    </w:r>
    <w:r w:rsidR="00D36966">
      <w:rPr>
        <w:rFonts w:ascii="Calibri" w:hAnsi="Calibri"/>
        <w:sz w:val="22"/>
      </w:rPr>
      <w:t>/</w:t>
    </w:r>
    <w:r w:rsidRPr="009A606F">
      <w:rPr>
        <w:rFonts w:ascii="Calibri" w:hAnsi="Calibri"/>
        <w:sz w:val="22"/>
      </w:rPr>
      <w:t>9</w:t>
    </w:r>
    <w:r w:rsidR="00B477EE">
      <w:rPr>
        <w:rFonts w:ascii="Calibri" w:hAnsi="Calibri"/>
        <w:sz w:val="22"/>
      </w:rPr>
      <w:t>80121336</w:t>
    </w:r>
  </w:p>
  <w:p w14:paraId="7642FF52" w14:textId="45CCFCB3" w:rsidR="00916FA1" w:rsidRPr="007C7EED" w:rsidRDefault="00916FA1" w:rsidP="009A606F">
    <w:pPr>
      <w:pStyle w:val="Piedepgina"/>
      <w:jc w:val="center"/>
      <w:rPr>
        <w:rFonts w:ascii="Calibri" w:hAnsi="Calibri"/>
        <w:sz w:val="22"/>
        <w:lang w:val="en-US"/>
      </w:rPr>
    </w:pPr>
    <w:r w:rsidRPr="007C7EED">
      <w:rPr>
        <w:rFonts w:ascii="Calibri" w:hAnsi="Calibri"/>
        <w:sz w:val="22"/>
        <w:lang w:val="en-US"/>
      </w:rPr>
      <w:t>Email</w:t>
    </w:r>
    <w:r w:rsidR="00D36966" w:rsidRPr="007C7EED">
      <w:rPr>
        <w:rFonts w:ascii="Calibri" w:hAnsi="Calibri"/>
        <w:sz w:val="22"/>
        <w:lang w:val="en-US"/>
      </w:rPr>
      <w:t xml:space="preserve">: </w:t>
    </w:r>
    <w:r w:rsidR="007C7EED" w:rsidRPr="007C7EED">
      <w:rPr>
        <w:rFonts w:ascii="Calibri" w:hAnsi="Calibri"/>
        <w:sz w:val="22"/>
        <w:lang w:val="en-US"/>
      </w:rPr>
      <w:t>31486778@policia.</w:t>
    </w:r>
    <w:r w:rsidR="007C7EED">
      <w:rPr>
        <w:rFonts w:ascii="Calibri" w:hAnsi="Calibri"/>
        <w:sz w:val="22"/>
        <w:lang w:val="en-US"/>
      </w:rPr>
      <w:t>gob.pe</w:t>
    </w:r>
    <w:r w:rsidR="005C4145" w:rsidRPr="007C7EED">
      <w:rPr>
        <w:rFonts w:ascii="Calibri" w:hAnsi="Calibri"/>
        <w:sz w:val="22"/>
        <w:lang w:val="en-US"/>
      </w:rPr>
      <w:t>/</w:t>
    </w:r>
    <w:r w:rsidR="00BE26E9" w:rsidRPr="007C7EED">
      <w:rPr>
        <w:rFonts w:ascii="Calibri" w:hAnsi="Calibri"/>
        <w:sz w:val="22"/>
        <w:lang w:val="en-US"/>
      </w:rPr>
      <w:t>divpiat</w:t>
    </w:r>
    <w:r w:rsidR="00D36966" w:rsidRPr="007C7EED">
      <w:rPr>
        <w:rFonts w:ascii="Calibri" w:hAnsi="Calibri"/>
        <w:sz w:val="22"/>
        <w:lang w:val="en-US"/>
      </w:rPr>
      <w:t>.norte@</w:t>
    </w:r>
    <w:r w:rsidR="00BE26E9" w:rsidRPr="007C7EED">
      <w:rPr>
        <w:rFonts w:ascii="Calibri" w:hAnsi="Calibri"/>
        <w:sz w:val="22"/>
        <w:lang w:val="en-US"/>
      </w:rPr>
      <w:t>policia.gob.pe</w:t>
    </w:r>
  </w:p>
  <w:p w14:paraId="0349EA99" w14:textId="77777777" w:rsidR="00916FA1" w:rsidRPr="007C7EED" w:rsidRDefault="00916FA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2D15C" w14:textId="77777777" w:rsidR="0074411C" w:rsidRDefault="0074411C" w:rsidP="004303A2">
      <w:r>
        <w:separator/>
      </w:r>
    </w:p>
  </w:footnote>
  <w:footnote w:type="continuationSeparator" w:id="0">
    <w:p w14:paraId="700098B3" w14:textId="77777777" w:rsidR="0074411C" w:rsidRDefault="0074411C" w:rsidP="00430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0C7EA" w14:textId="77777777" w:rsidR="006618AE" w:rsidRDefault="0074411C">
    <w:pPr>
      <w:pStyle w:val="Encabezado"/>
    </w:pPr>
    <w:r>
      <w:rPr>
        <w:noProof/>
        <w:lang w:val="es-PE" w:eastAsia="es-PE"/>
      </w:rPr>
      <w:pict w14:anchorId="4BD85C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026532" o:spid="_x0000_s1039" type="#_x0000_t75" alt="LOGO uiat ACABADO" style="position:absolute;margin-left:0;margin-top:0;width:438.85pt;height:439pt;z-index:-2516449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0FB20" w14:textId="13B6FDC3" w:rsidR="00916FA1" w:rsidRDefault="0074411C">
    <w:pPr>
      <w:pStyle w:val="Encabezado"/>
    </w:pPr>
    <w:r>
      <w:rPr>
        <w:noProof/>
        <w:lang w:val="es-PE" w:eastAsia="es-PE"/>
      </w:rPr>
      <w:pict w14:anchorId="3838AC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026533" o:spid="_x0000_s1038" type="#_x0000_t75" alt="LOGO uiat ACABADO" style="position:absolute;margin-left:0;margin-top:0;width:438.85pt;height:439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  <w:r w:rsidR="00916FA1" w:rsidRPr="005B5921">
      <w:rPr>
        <w:noProof/>
        <w:lang w:val="es-PE" w:eastAsia="es-PE"/>
      </w:rPr>
      <w:drawing>
        <wp:anchor distT="0" distB="0" distL="114300" distR="114300" simplePos="0" relativeHeight="251659264" behindDoc="1" locked="0" layoutInCell="1" allowOverlap="1" wp14:anchorId="28246937" wp14:editId="17E52FC9">
          <wp:simplePos x="0" y="0"/>
          <wp:positionH relativeFrom="column">
            <wp:posOffset>-765175</wp:posOffset>
          </wp:positionH>
          <wp:positionV relativeFrom="paragraph">
            <wp:posOffset>-307340</wp:posOffset>
          </wp:positionV>
          <wp:extent cx="628650" cy="742950"/>
          <wp:effectExtent l="0" t="0" r="0" b="0"/>
          <wp:wrapTight wrapText="bothSides">
            <wp:wrapPolygon edited="0">
              <wp:start x="0" y="0"/>
              <wp:lineTo x="0" y="21046"/>
              <wp:lineTo x="20945" y="21046"/>
              <wp:lineTo x="20945" y="0"/>
              <wp:lineTo x="0" y="0"/>
            </wp:wrapPolygon>
          </wp:wrapTight>
          <wp:docPr id="2" name="Imagen 2" descr="D:\Sello_Est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ello_Estad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4E66EC77" wp14:editId="5D8A5EC8">
              <wp:simplePos x="0" y="0"/>
              <wp:positionH relativeFrom="column">
                <wp:posOffset>777875</wp:posOffset>
              </wp:positionH>
              <wp:positionV relativeFrom="paragraph">
                <wp:posOffset>-307340</wp:posOffset>
              </wp:positionV>
              <wp:extent cx="1000125" cy="723900"/>
              <wp:effectExtent l="0" t="0" r="28575" b="19050"/>
              <wp:wrapTight wrapText="bothSides">
                <wp:wrapPolygon edited="0">
                  <wp:start x="0" y="0"/>
                  <wp:lineTo x="0" y="21600"/>
                  <wp:lineTo x="21806" y="21600"/>
                  <wp:lineTo x="21806" y="0"/>
                  <wp:lineTo x="0" y="0"/>
                </wp:wrapPolygon>
              </wp:wrapTight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012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2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697039" w14:textId="77777777" w:rsidR="00916FA1" w:rsidRDefault="00916FA1" w:rsidP="009A606F"/>
                        <w:p w14:paraId="420305DC" w14:textId="77777777" w:rsidR="00916FA1" w:rsidRPr="00A60670" w:rsidRDefault="00916FA1" w:rsidP="009A606F">
                          <w:r w:rsidRPr="00A60670">
                            <w:t>Ministerio del Interior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66EC7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9" type="#_x0000_t202" style="position:absolute;margin-left:61.25pt;margin-top:-24.2pt;width:78.75pt;height:57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" fillcolor="#393737 [814]">
              <v:textbox>
                <w:txbxContent>
                  <w:p w14:paraId="22697039" w14:textId="77777777" w:rsidR="00916FA1" w:rsidRDefault="00916FA1" w:rsidP="009A606F"/>
                  <w:p w14:paraId="420305DC" w14:textId="77777777" w:rsidR="00916FA1" w:rsidRPr="00A60670" w:rsidRDefault="00916FA1" w:rsidP="009A606F">
                    <w:r w:rsidRPr="00A60670">
                      <w:t>Ministerio del Interior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062F86C" wp14:editId="0FE111F1">
              <wp:simplePos x="0" y="0"/>
              <wp:positionH relativeFrom="column">
                <wp:posOffset>-69850</wp:posOffset>
              </wp:positionH>
              <wp:positionV relativeFrom="paragraph">
                <wp:posOffset>-307340</wp:posOffset>
              </wp:positionV>
              <wp:extent cx="781050" cy="723900"/>
              <wp:effectExtent l="0" t="0" r="19050" b="1905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050" cy="7239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F5F83B" w14:textId="77777777" w:rsidR="00916FA1" w:rsidRPr="00A3225C" w:rsidRDefault="00916FA1" w:rsidP="009A606F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</w:pPr>
                          <w:r w:rsidRPr="00A3225C"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  <w:t>PERU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62F86C" id="_x0000_s1040" type="#_x0000_t202" style="position:absolute;margin-left:-5.5pt;margin-top:-24.2pt;width:61.5pt;height:5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" fillcolor="red">
              <v:textbox>
                <w:txbxContent>
                  <w:p w14:paraId="12F5F83B" w14:textId="77777777" w:rsidR="00916FA1" w:rsidRPr="00A3225C" w:rsidRDefault="00916FA1" w:rsidP="009A606F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</w:pPr>
                    <w:r w:rsidRPr="00A3225C"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  <w:t>PERU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487A01B3" wp14:editId="0B9FFDE2">
              <wp:simplePos x="0" y="0"/>
              <wp:positionH relativeFrom="column">
                <wp:posOffset>4406900</wp:posOffset>
              </wp:positionH>
              <wp:positionV relativeFrom="paragraph">
                <wp:posOffset>-307340</wp:posOffset>
              </wp:positionV>
              <wp:extent cx="1514475" cy="723900"/>
              <wp:effectExtent l="0" t="0" r="28575" b="19050"/>
              <wp:wrapSquare wrapText="bothSides"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44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9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7784AC" w14:textId="77777777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 xml:space="preserve">Dirección de </w:t>
                          </w:r>
                          <w:r w:rsidR="00A46AED" w:rsidRPr="00F92FE0">
                            <w:t>Tránsito</w:t>
                          </w:r>
                          <w:r>
                            <w:t xml:space="preserve"> Transporte y Seguridad Vial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7A01B3" id="_x0000_s1041" type="#_x0000_t202" style="position:absolute;margin-left:347pt;margin-top:-24.2pt;width:119.25pt;height:5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" fillcolor="#cfcdcd [2894]">
              <v:textbox>
                <w:txbxContent>
                  <w:p w14:paraId="267784AC" w14:textId="77777777" w:rsidR="00916FA1" w:rsidRPr="00F92FE0" w:rsidRDefault="00916FA1" w:rsidP="009A606F">
                    <w:pPr>
                      <w:jc w:val="center"/>
                    </w:pPr>
                    <w:r w:rsidRPr="00F92FE0">
                      <w:t xml:space="preserve">Dirección de </w:t>
                    </w:r>
                    <w:r w:rsidR="00A46AED" w:rsidRPr="00F92FE0">
                      <w:t>Tránsito</w:t>
                    </w:r>
                    <w:r>
                      <w:t xml:space="preserve"> Transporte y Seguridad Vial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3DB7004" wp14:editId="646503AC">
              <wp:simplePos x="0" y="0"/>
              <wp:positionH relativeFrom="column">
                <wp:posOffset>3044825</wp:posOffset>
              </wp:positionH>
              <wp:positionV relativeFrom="paragraph">
                <wp:posOffset>-307340</wp:posOffset>
              </wp:positionV>
              <wp:extent cx="1295400" cy="723900"/>
              <wp:effectExtent l="0" t="0" r="19050" b="1905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5400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7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AAB726" w14:textId="77777777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 xml:space="preserve">Dirección </w:t>
                          </w:r>
                          <w:r>
                            <w:t>Nacional de Orden y Seguridad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DB7004" id="_x0000_s1042" type="#_x0000_t202" style="position:absolute;margin-left:239.75pt;margin-top:-24.2pt;width:102pt;height:5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" fillcolor="#aeaaaa [2414]">
              <v:textbox>
                <w:txbxContent>
                  <w:p w14:paraId="1FAAB726" w14:textId="77777777" w:rsidR="00916FA1" w:rsidRPr="00F92FE0" w:rsidRDefault="00916FA1" w:rsidP="009A606F">
                    <w:pPr>
                      <w:jc w:val="center"/>
                    </w:pPr>
                    <w:r w:rsidRPr="00F92FE0">
                      <w:t xml:space="preserve">Dirección </w:t>
                    </w:r>
                    <w:r>
                      <w:t>Nacional de Orden y Seguridad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124ABC7F" wp14:editId="582E13E6">
              <wp:simplePos x="0" y="0"/>
              <wp:positionH relativeFrom="column">
                <wp:posOffset>1844675</wp:posOffset>
              </wp:positionH>
              <wp:positionV relativeFrom="paragraph">
                <wp:posOffset>-307340</wp:posOffset>
              </wp:positionV>
              <wp:extent cx="1133475" cy="723900"/>
              <wp:effectExtent l="0" t="0" r="28575" b="19050"/>
              <wp:wrapTight wrapText="bothSides">
                <wp:wrapPolygon edited="0">
                  <wp:start x="0" y="0"/>
                  <wp:lineTo x="0" y="21600"/>
                  <wp:lineTo x="21782" y="21600"/>
                  <wp:lineTo x="21782" y="0"/>
                  <wp:lineTo x="0" y="0"/>
                </wp:wrapPolygon>
              </wp:wrapTight>
              <wp:docPr id="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34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5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16CE40" w14:textId="77777777" w:rsidR="00916FA1" w:rsidRDefault="00916FA1" w:rsidP="009A606F"/>
                        <w:p w14:paraId="31F33C00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 xml:space="preserve">Policía </w:t>
                          </w:r>
                        </w:p>
                        <w:p w14:paraId="5B51A22B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>Nacional del Perú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4ABC7F" id="_x0000_s1043" type="#_x0000_t202" style="position:absolute;margin-left:145.25pt;margin-top:-24.2pt;width:89.25pt;height:57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" fillcolor="#747070 [1614]">
              <v:textbox>
                <w:txbxContent>
                  <w:p w14:paraId="1C16CE40" w14:textId="77777777" w:rsidR="00916FA1" w:rsidRDefault="00916FA1" w:rsidP="009A606F"/>
                  <w:p w14:paraId="31F33C00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 xml:space="preserve">Policía </w:t>
                    </w:r>
                  </w:p>
                  <w:p w14:paraId="5B51A22B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>Nacional del Perú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EC9AC" w14:textId="77777777" w:rsidR="006618AE" w:rsidRDefault="0074411C">
    <w:pPr>
      <w:pStyle w:val="Encabezado"/>
    </w:pPr>
    <w:r>
      <w:rPr>
        <w:noProof/>
        <w:lang w:val="es-PE" w:eastAsia="es-PE"/>
      </w:rPr>
      <w:pict w14:anchorId="40A37B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026531" o:spid="_x0000_s1037" type="#_x0000_t75" alt="LOGO uiat ACABADO" style="position:absolute;margin-left:0;margin-top:0;width:438.85pt;height:439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85473"/>
    <w:multiLevelType w:val="hybridMultilevel"/>
    <w:tmpl w:val="032C237E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A032009"/>
    <w:multiLevelType w:val="hybridMultilevel"/>
    <w:tmpl w:val="EB220C82"/>
    <w:lvl w:ilvl="0" w:tplc="24BA6E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49913791">
    <w:abstractNumId w:val="1"/>
  </w:num>
  <w:num w:numId="2" w16cid:durableId="200713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mailMerge>
    <w:mainDocumentType w:val="formLetters"/>
    <w:linkToQuery/>
    <w:dataType w:val="textFile"/>
    <w:query w:val="SELECT * FROM `'OFICIOS ALL 2023$'`"/>
    <w:viewMergedData/>
    <w:activeRecord w:val="196"/>
  </w:mailMerge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27"/>
    <w:rsid w:val="00016A9F"/>
    <w:rsid w:val="000253FB"/>
    <w:rsid w:val="00037780"/>
    <w:rsid w:val="00047E5F"/>
    <w:rsid w:val="000502EF"/>
    <w:rsid w:val="00052622"/>
    <w:rsid w:val="00072215"/>
    <w:rsid w:val="0008743D"/>
    <w:rsid w:val="000B04EB"/>
    <w:rsid w:val="000C75EA"/>
    <w:rsid w:val="000D04E6"/>
    <w:rsid w:val="000D11B6"/>
    <w:rsid w:val="000D61FF"/>
    <w:rsid w:val="000E2FC5"/>
    <w:rsid w:val="00117C28"/>
    <w:rsid w:val="00130737"/>
    <w:rsid w:val="00133C23"/>
    <w:rsid w:val="001467EB"/>
    <w:rsid w:val="0016409A"/>
    <w:rsid w:val="001721B9"/>
    <w:rsid w:val="00185814"/>
    <w:rsid w:val="001910B0"/>
    <w:rsid w:val="0019354B"/>
    <w:rsid w:val="001963C1"/>
    <w:rsid w:val="001D2E89"/>
    <w:rsid w:val="001D36AA"/>
    <w:rsid w:val="001E3D7C"/>
    <w:rsid w:val="001F1BC8"/>
    <w:rsid w:val="00200530"/>
    <w:rsid w:val="002036D7"/>
    <w:rsid w:val="002054B6"/>
    <w:rsid w:val="00210012"/>
    <w:rsid w:val="00210E09"/>
    <w:rsid w:val="002117F8"/>
    <w:rsid w:val="002434F4"/>
    <w:rsid w:val="00245F3E"/>
    <w:rsid w:val="00252275"/>
    <w:rsid w:val="00257EC7"/>
    <w:rsid w:val="00261F76"/>
    <w:rsid w:val="00262CFB"/>
    <w:rsid w:val="0028772A"/>
    <w:rsid w:val="002B0BBD"/>
    <w:rsid w:val="002B3691"/>
    <w:rsid w:val="002B4F22"/>
    <w:rsid w:val="002C06FF"/>
    <w:rsid w:val="002C5079"/>
    <w:rsid w:val="002D3AA4"/>
    <w:rsid w:val="002D47B5"/>
    <w:rsid w:val="002E1E04"/>
    <w:rsid w:val="002E3340"/>
    <w:rsid w:val="002E525A"/>
    <w:rsid w:val="002F6E51"/>
    <w:rsid w:val="003079DD"/>
    <w:rsid w:val="00323555"/>
    <w:rsid w:val="0032638E"/>
    <w:rsid w:val="0033434F"/>
    <w:rsid w:val="00341689"/>
    <w:rsid w:val="00352ECA"/>
    <w:rsid w:val="00376110"/>
    <w:rsid w:val="00386FAC"/>
    <w:rsid w:val="003946FC"/>
    <w:rsid w:val="00395A47"/>
    <w:rsid w:val="00395F90"/>
    <w:rsid w:val="003A6048"/>
    <w:rsid w:val="003B0CCA"/>
    <w:rsid w:val="003C4536"/>
    <w:rsid w:val="003D0D31"/>
    <w:rsid w:val="003D43C1"/>
    <w:rsid w:val="003D4D58"/>
    <w:rsid w:val="003D55AA"/>
    <w:rsid w:val="003E0AA9"/>
    <w:rsid w:val="003F5722"/>
    <w:rsid w:val="003F74C2"/>
    <w:rsid w:val="003F760E"/>
    <w:rsid w:val="00401B80"/>
    <w:rsid w:val="00403EC6"/>
    <w:rsid w:val="00407D2B"/>
    <w:rsid w:val="004109A4"/>
    <w:rsid w:val="00420828"/>
    <w:rsid w:val="0042352E"/>
    <w:rsid w:val="004303A2"/>
    <w:rsid w:val="00433E4C"/>
    <w:rsid w:val="00454A32"/>
    <w:rsid w:val="00464160"/>
    <w:rsid w:val="00466496"/>
    <w:rsid w:val="004718C7"/>
    <w:rsid w:val="00475255"/>
    <w:rsid w:val="00480501"/>
    <w:rsid w:val="004815F7"/>
    <w:rsid w:val="0048654B"/>
    <w:rsid w:val="00492753"/>
    <w:rsid w:val="004957EC"/>
    <w:rsid w:val="004A2B87"/>
    <w:rsid w:val="004B0893"/>
    <w:rsid w:val="004C29C0"/>
    <w:rsid w:val="004D2E07"/>
    <w:rsid w:val="004D59E1"/>
    <w:rsid w:val="004F52E4"/>
    <w:rsid w:val="004F71CF"/>
    <w:rsid w:val="00521209"/>
    <w:rsid w:val="005470CB"/>
    <w:rsid w:val="00581697"/>
    <w:rsid w:val="00581826"/>
    <w:rsid w:val="0059131C"/>
    <w:rsid w:val="00593D67"/>
    <w:rsid w:val="005B4A68"/>
    <w:rsid w:val="005C1695"/>
    <w:rsid w:val="005C4145"/>
    <w:rsid w:val="00605A47"/>
    <w:rsid w:val="00612D03"/>
    <w:rsid w:val="00647C07"/>
    <w:rsid w:val="00656027"/>
    <w:rsid w:val="0066100C"/>
    <w:rsid w:val="006618AE"/>
    <w:rsid w:val="00667FDE"/>
    <w:rsid w:val="00672F36"/>
    <w:rsid w:val="00682D80"/>
    <w:rsid w:val="00693A97"/>
    <w:rsid w:val="006B1464"/>
    <w:rsid w:val="006C188C"/>
    <w:rsid w:val="006C45CD"/>
    <w:rsid w:val="006D4F08"/>
    <w:rsid w:val="006E282E"/>
    <w:rsid w:val="006E307C"/>
    <w:rsid w:val="00727F3F"/>
    <w:rsid w:val="0073669E"/>
    <w:rsid w:val="00736D30"/>
    <w:rsid w:val="00742D4B"/>
    <w:rsid w:val="0074411C"/>
    <w:rsid w:val="00746A5B"/>
    <w:rsid w:val="00747A28"/>
    <w:rsid w:val="00791E5B"/>
    <w:rsid w:val="007A54D9"/>
    <w:rsid w:val="007A7373"/>
    <w:rsid w:val="007A7DDA"/>
    <w:rsid w:val="007C1C2B"/>
    <w:rsid w:val="007C7EED"/>
    <w:rsid w:val="007E3913"/>
    <w:rsid w:val="007E7716"/>
    <w:rsid w:val="00805731"/>
    <w:rsid w:val="00806436"/>
    <w:rsid w:val="0081251A"/>
    <w:rsid w:val="0081474C"/>
    <w:rsid w:val="00815D9B"/>
    <w:rsid w:val="008358FB"/>
    <w:rsid w:val="008407FA"/>
    <w:rsid w:val="00844A72"/>
    <w:rsid w:val="00844E61"/>
    <w:rsid w:val="00846115"/>
    <w:rsid w:val="00857A48"/>
    <w:rsid w:val="0086211E"/>
    <w:rsid w:val="0086400F"/>
    <w:rsid w:val="008651CF"/>
    <w:rsid w:val="00866401"/>
    <w:rsid w:val="008967E4"/>
    <w:rsid w:val="00897006"/>
    <w:rsid w:val="008970D0"/>
    <w:rsid w:val="00897BF6"/>
    <w:rsid w:val="008A3B75"/>
    <w:rsid w:val="008B0685"/>
    <w:rsid w:val="008C186B"/>
    <w:rsid w:val="008C30E3"/>
    <w:rsid w:val="008E752D"/>
    <w:rsid w:val="008F1F8F"/>
    <w:rsid w:val="008F644B"/>
    <w:rsid w:val="008F7B24"/>
    <w:rsid w:val="009031BC"/>
    <w:rsid w:val="00916FA1"/>
    <w:rsid w:val="0092266B"/>
    <w:rsid w:val="00924F7D"/>
    <w:rsid w:val="0092542C"/>
    <w:rsid w:val="009259B1"/>
    <w:rsid w:val="00926981"/>
    <w:rsid w:val="00935DE2"/>
    <w:rsid w:val="00946605"/>
    <w:rsid w:val="009507EF"/>
    <w:rsid w:val="00955C53"/>
    <w:rsid w:val="00966B92"/>
    <w:rsid w:val="00972A53"/>
    <w:rsid w:val="009740A6"/>
    <w:rsid w:val="00977148"/>
    <w:rsid w:val="0099205A"/>
    <w:rsid w:val="009A15C3"/>
    <w:rsid w:val="009A606F"/>
    <w:rsid w:val="009B257E"/>
    <w:rsid w:val="009B320B"/>
    <w:rsid w:val="009B6BB7"/>
    <w:rsid w:val="009E6F85"/>
    <w:rsid w:val="009F015D"/>
    <w:rsid w:val="009F37E4"/>
    <w:rsid w:val="009F6681"/>
    <w:rsid w:val="00A04614"/>
    <w:rsid w:val="00A11281"/>
    <w:rsid w:val="00A24766"/>
    <w:rsid w:val="00A3536E"/>
    <w:rsid w:val="00A355C6"/>
    <w:rsid w:val="00A35D32"/>
    <w:rsid w:val="00A36ACC"/>
    <w:rsid w:val="00A40D67"/>
    <w:rsid w:val="00A4534C"/>
    <w:rsid w:val="00A46944"/>
    <w:rsid w:val="00A46AED"/>
    <w:rsid w:val="00A50864"/>
    <w:rsid w:val="00A61264"/>
    <w:rsid w:val="00A67750"/>
    <w:rsid w:val="00A72CAF"/>
    <w:rsid w:val="00A73EA8"/>
    <w:rsid w:val="00A77BCE"/>
    <w:rsid w:val="00A77FED"/>
    <w:rsid w:val="00A80704"/>
    <w:rsid w:val="00A86E23"/>
    <w:rsid w:val="00A91A97"/>
    <w:rsid w:val="00AA1BD6"/>
    <w:rsid w:val="00AC124B"/>
    <w:rsid w:val="00AE1F58"/>
    <w:rsid w:val="00AE3967"/>
    <w:rsid w:val="00AF6C37"/>
    <w:rsid w:val="00B01B69"/>
    <w:rsid w:val="00B02944"/>
    <w:rsid w:val="00B02D09"/>
    <w:rsid w:val="00B1016F"/>
    <w:rsid w:val="00B424A0"/>
    <w:rsid w:val="00B4475C"/>
    <w:rsid w:val="00B477EE"/>
    <w:rsid w:val="00B55D0D"/>
    <w:rsid w:val="00B579BE"/>
    <w:rsid w:val="00B609E9"/>
    <w:rsid w:val="00B6156E"/>
    <w:rsid w:val="00B757A6"/>
    <w:rsid w:val="00B75F33"/>
    <w:rsid w:val="00B811CC"/>
    <w:rsid w:val="00B9457F"/>
    <w:rsid w:val="00BA6E25"/>
    <w:rsid w:val="00BB0861"/>
    <w:rsid w:val="00BD3BBE"/>
    <w:rsid w:val="00BE26E9"/>
    <w:rsid w:val="00BE5016"/>
    <w:rsid w:val="00C02BEA"/>
    <w:rsid w:val="00C073DB"/>
    <w:rsid w:val="00C128DF"/>
    <w:rsid w:val="00C2148E"/>
    <w:rsid w:val="00C25D27"/>
    <w:rsid w:val="00C4463E"/>
    <w:rsid w:val="00C46A98"/>
    <w:rsid w:val="00C47A10"/>
    <w:rsid w:val="00C53C1A"/>
    <w:rsid w:val="00C545BA"/>
    <w:rsid w:val="00C60C01"/>
    <w:rsid w:val="00C64A23"/>
    <w:rsid w:val="00C657E6"/>
    <w:rsid w:val="00C76D43"/>
    <w:rsid w:val="00C951FE"/>
    <w:rsid w:val="00C96F57"/>
    <w:rsid w:val="00CA056C"/>
    <w:rsid w:val="00CA158E"/>
    <w:rsid w:val="00CB1465"/>
    <w:rsid w:val="00CD398A"/>
    <w:rsid w:val="00CE0485"/>
    <w:rsid w:val="00CE048B"/>
    <w:rsid w:val="00CF74C4"/>
    <w:rsid w:val="00D01CC7"/>
    <w:rsid w:val="00D05576"/>
    <w:rsid w:val="00D05CFC"/>
    <w:rsid w:val="00D0709B"/>
    <w:rsid w:val="00D168BC"/>
    <w:rsid w:val="00D23983"/>
    <w:rsid w:val="00D24686"/>
    <w:rsid w:val="00D36966"/>
    <w:rsid w:val="00D5180A"/>
    <w:rsid w:val="00D64EB1"/>
    <w:rsid w:val="00D64F6C"/>
    <w:rsid w:val="00D679BA"/>
    <w:rsid w:val="00D7143C"/>
    <w:rsid w:val="00D73D59"/>
    <w:rsid w:val="00D74A81"/>
    <w:rsid w:val="00D822F6"/>
    <w:rsid w:val="00D87C97"/>
    <w:rsid w:val="00D925F0"/>
    <w:rsid w:val="00DB5068"/>
    <w:rsid w:val="00DC4A32"/>
    <w:rsid w:val="00DC5FBD"/>
    <w:rsid w:val="00DD6B6C"/>
    <w:rsid w:val="00DD73A2"/>
    <w:rsid w:val="00DF0ACF"/>
    <w:rsid w:val="00DF217B"/>
    <w:rsid w:val="00E03ACB"/>
    <w:rsid w:val="00E06FC0"/>
    <w:rsid w:val="00E15D2B"/>
    <w:rsid w:val="00E16B5D"/>
    <w:rsid w:val="00E24A45"/>
    <w:rsid w:val="00E343E4"/>
    <w:rsid w:val="00E400D4"/>
    <w:rsid w:val="00E40E26"/>
    <w:rsid w:val="00E421C5"/>
    <w:rsid w:val="00E448F1"/>
    <w:rsid w:val="00E508EF"/>
    <w:rsid w:val="00E57FC5"/>
    <w:rsid w:val="00E57FF2"/>
    <w:rsid w:val="00E7465D"/>
    <w:rsid w:val="00EB33C0"/>
    <w:rsid w:val="00EB5457"/>
    <w:rsid w:val="00EB7CD5"/>
    <w:rsid w:val="00EC497D"/>
    <w:rsid w:val="00EE6142"/>
    <w:rsid w:val="00F17E9D"/>
    <w:rsid w:val="00F20A24"/>
    <w:rsid w:val="00F374BB"/>
    <w:rsid w:val="00F5530F"/>
    <w:rsid w:val="00F63904"/>
    <w:rsid w:val="00F70B70"/>
    <w:rsid w:val="00F924F3"/>
    <w:rsid w:val="00F96889"/>
    <w:rsid w:val="00F97AE4"/>
    <w:rsid w:val="00FB6C6D"/>
    <w:rsid w:val="00FC04BD"/>
    <w:rsid w:val="00FC1284"/>
    <w:rsid w:val="00FD2A4E"/>
    <w:rsid w:val="00FF03EC"/>
    <w:rsid w:val="00FF1A6A"/>
    <w:rsid w:val="00FF39D9"/>
    <w:rsid w:val="00FF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14CFB26"/>
  <w15:docId w15:val="{BAA588C0-198D-45CC-9D30-212F83A43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B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46944"/>
    <w:pPr>
      <w:tabs>
        <w:tab w:val="left" w:pos="3402"/>
        <w:tab w:val="left" w:pos="3969"/>
      </w:tabs>
      <w:jc w:val="both"/>
    </w:pPr>
    <w:rPr>
      <w:sz w:val="22"/>
    </w:rPr>
  </w:style>
  <w:style w:type="character" w:customStyle="1" w:styleId="TextoindependienteCar">
    <w:name w:val="Texto independiente Car"/>
    <w:basedOn w:val="Fuentedeprrafopredeter"/>
    <w:link w:val="Textoindependiente"/>
    <w:rsid w:val="00A46944"/>
    <w:rPr>
      <w:rFonts w:ascii="Times New Roman" w:eastAsia="Times New Roman" w:hAnsi="Times New Roman" w:cs="Times New Roman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A46944"/>
    <w:pPr>
      <w:tabs>
        <w:tab w:val="left" w:pos="1560"/>
      </w:tabs>
      <w:ind w:left="2127" w:hanging="2127"/>
    </w:pPr>
    <w:rPr>
      <w:rFonts w:ascii="Arial" w:hAnsi="Arial"/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A46944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A46944"/>
    <w:pPr>
      <w:tabs>
        <w:tab w:val="left" w:pos="2127"/>
        <w:tab w:val="left" w:pos="2835"/>
      </w:tabs>
      <w:ind w:left="2835" w:hanging="2835"/>
      <w:jc w:val="both"/>
    </w:pPr>
    <w:rPr>
      <w:rFonts w:ascii="Arial" w:hAnsi="Arial"/>
      <w:sz w:val="22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46944"/>
    <w:rPr>
      <w:rFonts w:ascii="Arial" w:eastAsia="Times New Roman" w:hAnsi="Arial" w:cs="Times New Roman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A46944"/>
    <w:pPr>
      <w:tabs>
        <w:tab w:val="center" w:pos="4252"/>
        <w:tab w:val="right" w:pos="8504"/>
      </w:tabs>
    </w:pPr>
    <w:rPr>
      <w:sz w:val="24"/>
      <w:szCs w:val="24"/>
      <w:lang w:val="es-ES"/>
    </w:rPr>
  </w:style>
  <w:style w:type="character" w:customStyle="1" w:styleId="EncabezadoCar">
    <w:name w:val="Encabezado Car"/>
    <w:basedOn w:val="Fuentedeprrafopredeter"/>
    <w:link w:val="Encabezado"/>
    <w:rsid w:val="00A4694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303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3A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C128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1284"/>
    <w:rPr>
      <w:rFonts w:ascii="Segoe UI" w:eastAsia="Times New Roman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IAT_NORTE\iCloudDrive\A%20DIVPIAT%20PNP\FORMATOS\ACCES\Oficios\Solicita\UTANFOR-Protocolo%20de%20Necropsia%20diagnostico%20integrado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9FFA9-0ABE-4BE2-BBB8-600293177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UTANFOR-Protocolo de Necropsia diagnostico integrado</Template>
  <TotalTime>23</TotalTime>
  <Pages>1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giancarlo merino sancho</dc:creator>
  <cp:lastModifiedBy>MSO365</cp:lastModifiedBy>
  <cp:revision>7</cp:revision>
  <cp:lastPrinted>2024-06-17T17:02:00Z</cp:lastPrinted>
  <dcterms:created xsi:type="dcterms:W3CDTF">2025-10-11T20:12:00Z</dcterms:created>
  <dcterms:modified xsi:type="dcterms:W3CDTF">2026-04-02T00:02:00Z</dcterms:modified>
</cp:coreProperties>
</file>