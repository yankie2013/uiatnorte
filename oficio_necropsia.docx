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B03D" w14:textId="77777777" w:rsidR="0059131C" w:rsidRDefault="0059131C" w:rsidP="0059131C">
      <w:pPr>
        <w:pStyle w:val="Sangra2detindependiente"/>
        <w:tabs>
          <w:tab w:val="left" w:pos="1985"/>
        </w:tabs>
        <w:ind w:left="0" w:firstLine="1985"/>
        <w:rPr>
          <w:rFonts w:ascii="Calibri" w:hAnsi="Calibri" w:cs="Arial"/>
          <w:b/>
          <w:bCs/>
          <w:color w:val="333333"/>
          <w:sz w:val="20"/>
        </w:rPr>
      </w:pPr>
    </w:p>
    <w:p w14:paraId="39BDDF32" w14:textId="5A0F28B5" w:rsidR="007A7373" w:rsidRDefault="00A77BCE" w:rsidP="00A77BCE">
      <w:pPr>
        <w:pStyle w:val="Encabezado"/>
        <w:jc w:val="center"/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</w:pPr>
      <w:r w:rsidRPr="00A77BCE"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  <w:t>${</w:t>
      </w:r>
      <w:proofErr w:type="spellStart"/>
      <w:r w:rsidRPr="00A77BCE"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  <w:t>nombre_oficial_ano</w:t>
      </w:r>
      <w:proofErr w:type="spellEnd"/>
      <w:r w:rsidRPr="00A77BCE"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  <w:t>}</w:t>
      </w:r>
    </w:p>
    <w:p w14:paraId="2AF087BD" w14:textId="77777777" w:rsidR="00A77BCE" w:rsidRPr="00480501" w:rsidRDefault="00A77BCE" w:rsidP="00A77BCE">
      <w:pPr>
        <w:pStyle w:val="Encabezado"/>
        <w:jc w:val="center"/>
        <w:rPr>
          <w:rFonts w:ascii="Arial" w:hAnsi="Arial" w:cs="Arial"/>
          <w:b/>
          <w:color w:val="70AD47" w:themeColor="accent6"/>
          <w:sz w:val="18"/>
          <w:szCs w:val="18"/>
          <w:lang w:val="es-ES_tradnl"/>
        </w:rPr>
      </w:pPr>
    </w:p>
    <w:p w14:paraId="44284619" w14:textId="0796B0F9" w:rsidR="007A7373" w:rsidRPr="00401B80" w:rsidRDefault="007A7373" w:rsidP="007A7373">
      <w:pPr>
        <w:pStyle w:val="Sangra2detindependiente"/>
        <w:tabs>
          <w:tab w:val="left" w:pos="1985"/>
        </w:tabs>
        <w:jc w:val="right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Santa Rosa</w:t>
      </w:r>
      <w:r w:rsidRPr="00401B80">
        <w:rPr>
          <w:rFonts w:cs="Arial"/>
          <w:color w:val="000000" w:themeColor="text1"/>
        </w:rPr>
        <w:t>,</w:t>
      </w:r>
      <w:r w:rsidR="00A61264">
        <w:rPr>
          <w:rFonts w:cs="Arial"/>
          <w:color w:val="000000" w:themeColor="text1"/>
        </w:rPr>
        <w:t xml:space="preserve"> </w:t>
      </w:r>
      <w:r w:rsidR="00E421C5" w:rsidRPr="00E421C5">
        <w:rPr>
          <w:rFonts w:cs="Arial"/>
          <w:color w:val="000000" w:themeColor="text1"/>
        </w:rPr>
        <w:t>${</w:t>
      </w:r>
      <w:proofErr w:type="spellStart"/>
      <w:r w:rsidR="00E421C5" w:rsidRPr="00E421C5">
        <w:rPr>
          <w:rFonts w:cs="Arial"/>
          <w:color w:val="000000" w:themeColor="text1"/>
        </w:rPr>
        <w:t>oficio_fecha</w:t>
      </w:r>
      <w:proofErr w:type="spellEnd"/>
      <w:r w:rsidR="00E421C5" w:rsidRPr="00E421C5">
        <w:rPr>
          <w:rFonts w:cs="Arial"/>
          <w:color w:val="000000" w:themeColor="text1"/>
        </w:rPr>
        <w:t>}</w:t>
      </w:r>
      <w:r w:rsidRPr="00401B80">
        <w:rPr>
          <w:rFonts w:cs="Arial"/>
          <w:color w:val="000000" w:themeColor="text1"/>
        </w:rPr>
        <w:t>.</w:t>
      </w:r>
    </w:p>
    <w:p w14:paraId="58160B1E" w14:textId="77777777" w:rsidR="007A7373" w:rsidRPr="00401B80" w:rsidRDefault="007A7373" w:rsidP="007A7373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60B5562A" w14:textId="3741DAEF" w:rsidR="007A7373" w:rsidRPr="008B0685" w:rsidRDefault="007A7373" w:rsidP="007A7373">
      <w:pPr>
        <w:ind w:right="-284"/>
        <w:jc w:val="both"/>
        <w:rPr>
          <w:rFonts w:ascii="Impact" w:hAnsi="Impact" w:cs="Arial"/>
          <w:color w:val="000000" w:themeColor="text1"/>
          <w:sz w:val="30"/>
          <w:szCs w:val="30"/>
          <w:u w:val="single"/>
        </w:rPr>
      </w:pPr>
      <w:r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 xml:space="preserve">OFICIO </w:t>
      </w:r>
      <w:proofErr w:type="gramStart"/>
      <w:r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 xml:space="preserve">Nº  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$</w:t>
      </w:r>
      <w:proofErr w:type="gramEnd"/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{</w:t>
      </w:r>
      <w:proofErr w:type="spellStart"/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oficio_numero</w:t>
      </w:r>
      <w:proofErr w:type="spellEnd"/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}</w:t>
      </w:r>
      <w:r w:rsidR="000B04EB"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${</w:t>
      </w:r>
      <w:proofErr w:type="spellStart"/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oficio_anio</w:t>
      </w:r>
      <w:proofErr w:type="spellEnd"/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}</w:t>
      </w:r>
      <w:r w:rsidR="00E421C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8B0685" w:rsidRPr="008B0685">
        <w:rPr>
          <w:rFonts w:ascii="Impact" w:eastAsia="Calibri" w:hAnsi="Impact"/>
          <w:sz w:val="30"/>
          <w:szCs w:val="30"/>
          <w:u w:val="single"/>
          <w:lang w:val="es-PE" w:eastAsia="en-US"/>
        </w:rPr>
        <w:t xml:space="preserve"> COMOPPOL-DIRNOS-PNP/DIRTTSV-DIVPIAT-UIAT-NORTE</w:t>
      </w:r>
    </w:p>
    <w:p w14:paraId="27B7620D" w14:textId="77777777" w:rsidR="007A7373" w:rsidRPr="00480501" w:rsidRDefault="007A7373" w:rsidP="007A7373">
      <w:pPr>
        <w:jc w:val="both"/>
        <w:rPr>
          <w:rFonts w:ascii="Arial" w:hAnsi="Arial"/>
          <w:color w:val="70AD47" w:themeColor="accent6"/>
        </w:rPr>
      </w:pPr>
    </w:p>
    <w:p w14:paraId="41394991" w14:textId="7EBA5994" w:rsidR="0066100C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 w:rsidRPr="00376110">
        <w:rPr>
          <w:color w:val="000000" w:themeColor="text1"/>
        </w:rPr>
        <w:t>SEÑOR</w:t>
      </w:r>
      <w:r w:rsidRPr="0037611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3079DD" w:rsidRPr="003079DD">
        <w:rPr>
          <w:b/>
          <w:bCs/>
          <w:color w:val="000000" w:themeColor="text1"/>
        </w:rPr>
        <w:t>${</w:t>
      </w:r>
      <w:proofErr w:type="spellStart"/>
      <w:r w:rsidR="003079DD" w:rsidRPr="003079DD">
        <w:rPr>
          <w:b/>
          <w:bCs/>
          <w:color w:val="000000" w:themeColor="text1"/>
        </w:rPr>
        <w:t>oficio_grado_cargo</w:t>
      </w:r>
      <w:proofErr w:type="spellEnd"/>
      <w:r w:rsidR="003079DD" w:rsidRPr="003079DD">
        <w:rPr>
          <w:b/>
          <w:bCs/>
          <w:color w:val="000000" w:themeColor="text1"/>
        </w:rPr>
        <w:t>}</w:t>
      </w:r>
    </w:p>
    <w:p w14:paraId="74847BD1" w14:textId="62D2E7B1" w:rsidR="00C96F57" w:rsidRPr="00C96F57" w:rsidRDefault="00C96F57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C96F57">
        <w:rPr>
          <w:b/>
          <w:bCs/>
          <w:color w:val="000000" w:themeColor="text1"/>
        </w:rPr>
        <w:t>${</w:t>
      </w:r>
      <w:proofErr w:type="spellStart"/>
      <w:r w:rsidRPr="00C96F57">
        <w:rPr>
          <w:b/>
          <w:bCs/>
          <w:color w:val="000000" w:themeColor="text1"/>
        </w:rPr>
        <w:t>oficio_persona_destino</w:t>
      </w:r>
      <w:proofErr w:type="spellEnd"/>
      <w:r w:rsidRPr="00C96F57">
        <w:rPr>
          <w:b/>
          <w:bCs/>
          <w:color w:val="000000" w:themeColor="text1"/>
        </w:rPr>
        <w:t>}</w:t>
      </w:r>
    </w:p>
    <w:p w14:paraId="4DC80608" w14:textId="583E7500" w:rsidR="00B757A6" w:rsidRPr="0066100C" w:rsidRDefault="00B757A6" w:rsidP="00B757A6">
      <w:pPr>
        <w:pStyle w:val="Sangradetextonormal"/>
        <w:tabs>
          <w:tab w:val="clear" w:pos="1560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A77BCE" w:rsidRPr="00A77BCE">
        <w:rPr>
          <w:b/>
          <w:bCs/>
          <w:color w:val="000000" w:themeColor="text1"/>
        </w:rPr>
        <w:t>${</w:t>
      </w:r>
      <w:proofErr w:type="spellStart"/>
      <w:r w:rsidR="00A77BCE" w:rsidRPr="00A77BCE">
        <w:rPr>
          <w:b/>
          <w:bCs/>
          <w:color w:val="000000" w:themeColor="text1"/>
        </w:rPr>
        <w:t>entidad_nombre</w:t>
      </w:r>
      <w:proofErr w:type="spellEnd"/>
      <w:r w:rsidR="00A77BCE" w:rsidRPr="00A77BCE">
        <w:rPr>
          <w:b/>
          <w:bCs/>
          <w:color w:val="000000" w:themeColor="text1"/>
        </w:rPr>
        <w:t>}</w:t>
      </w:r>
    </w:p>
    <w:p w14:paraId="40BF7DF1" w14:textId="77777777" w:rsidR="007A7373" w:rsidRPr="00401B80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0" w:firstLine="0"/>
        <w:jc w:val="both"/>
        <w:rPr>
          <w:b/>
          <w:color w:val="000000" w:themeColor="text1"/>
          <w:sz w:val="22"/>
        </w:rPr>
      </w:pPr>
    </w:p>
    <w:p w14:paraId="0D4F6676" w14:textId="3E0AF8C8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  <w:r w:rsidRPr="00401B80">
        <w:rPr>
          <w:color w:val="000000" w:themeColor="text1"/>
        </w:rPr>
        <w:t>ASUNTO</w:t>
      </w:r>
      <w:r w:rsidRPr="00401B8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>
        <w:rPr>
          <w:color w:val="000000" w:themeColor="text1"/>
        </w:rPr>
        <w:t xml:space="preserve">Protocolo de Necropsia integral y </w:t>
      </w:r>
      <w:r w:rsidR="00B1016F">
        <w:rPr>
          <w:color w:val="000000" w:themeColor="text1"/>
        </w:rPr>
        <w:t>f</w:t>
      </w:r>
      <w:r>
        <w:rPr>
          <w:color w:val="000000" w:themeColor="text1"/>
        </w:rPr>
        <w:t xml:space="preserve">luidos de la persona </w:t>
      </w:r>
      <w:r w:rsidR="00B1016F">
        <w:rPr>
          <w:color w:val="000000" w:themeColor="text1"/>
        </w:rPr>
        <w:t>Q.E.V.F.</w:t>
      </w:r>
      <w:r w:rsidR="00C25D27">
        <w:rPr>
          <w:color w:val="000000" w:themeColor="text1"/>
        </w:rPr>
        <w:t xml:space="preserve"> </w:t>
      </w:r>
      <w:r w:rsidR="003E0AA9" w:rsidRPr="003E0AA9">
        <w:rPr>
          <w:color w:val="000000" w:themeColor="text1"/>
        </w:rPr>
        <w:t>${</w:t>
      </w:r>
      <w:proofErr w:type="spellStart"/>
      <w:r w:rsidR="003E0AA9" w:rsidRPr="003E0AA9">
        <w:rPr>
          <w:color w:val="000000" w:themeColor="text1"/>
        </w:rPr>
        <w:t>fallecido_nombres</w:t>
      </w:r>
      <w:proofErr w:type="spellEnd"/>
      <w:r w:rsidR="003E0AA9" w:rsidRPr="003E0AA9">
        <w:rPr>
          <w:color w:val="000000" w:themeColor="text1"/>
        </w:rPr>
        <w:t>}</w:t>
      </w:r>
      <w:r w:rsidR="003E0AA9" w:rsidRPr="003E0AA9">
        <w:rPr>
          <w:color w:val="000000" w:themeColor="text1"/>
        </w:rPr>
        <w:t xml:space="preserve"> </w:t>
      </w:r>
      <w:r w:rsidR="003E0AA9" w:rsidRPr="003E0AA9">
        <w:rPr>
          <w:color w:val="000000" w:themeColor="text1"/>
        </w:rPr>
        <w:t>${</w:t>
      </w:r>
      <w:proofErr w:type="spellStart"/>
      <w:r w:rsidR="003E0AA9" w:rsidRPr="003E0AA9">
        <w:rPr>
          <w:color w:val="000000" w:themeColor="text1"/>
        </w:rPr>
        <w:t>fallecido_apellidos</w:t>
      </w:r>
      <w:proofErr w:type="spellEnd"/>
      <w:r w:rsidR="003E0AA9" w:rsidRPr="003E0AA9">
        <w:rPr>
          <w:color w:val="000000" w:themeColor="text1"/>
        </w:rPr>
        <w:t xml:space="preserve">} </w:t>
      </w:r>
      <w:r w:rsidR="009F015D">
        <w:rPr>
          <w:b/>
          <w:bCs/>
          <w:color w:val="000000" w:themeColor="text1"/>
        </w:rPr>
        <w:t>(</w:t>
      </w:r>
      <w:r w:rsidR="003E0AA9" w:rsidRPr="003E0AA9">
        <w:rPr>
          <w:b/>
          <w:bCs/>
          <w:color w:val="000000" w:themeColor="text1"/>
        </w:rPr>
        <w:t>${</w:t>
      </w:r>
      <w:proofErr w:type="spellStart"/>
      <w:r w:rsidR="003E0AA9" w:rsidRPr="003E0AA9">
        <w:rPr>
          <w:b/>
          <w:bCs/>
          <w:color w:val="000000" w:themeColor="text1"/>
        </w:rPr>
        <w:t>fallecido_edad</w:t>
      </w:r>
      <w:proofErr w:type="spellEnd"/>
      <w:r w:rsidR="003E0AA9" w:rsidRPr="003E0AA9">
        <w:rPr>
          <w:b/>
          <w:bCs/>
          <w:color w:val="000000" w:themeColor="text1"/>
        </w:rPr>
        <w:t>}</w:t>
      </w:r>
      <w:r w:rsidR="009F015D">
        <w:rPr>
          <w:b/>
          <w:bCs/>
          <w:color w:val="000000" w:themeColor="text1"/>
        </w:rPr>
        <w:t>)</w:t>
      </w:r>
      <w:r>
        <w:rPr>
          <w:color w:val="000000" w:themeColor="text1"/>
        </w:rPr>
        <w:t>; por motivo que se indica.</w:t>
      </w:r>
      <w:r w:rsidR="00D5180A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>
        <w:rPr>
          <w:b/>
          <w:color w:val="000000" w:themeColor="text1"/>
          <w:u w:val="single"/>
        </w:rPr>
        <w:t>SOLICITA</w:t>
      </w:r>
      <w:r w:rsidRPr="000E2FC5">
        <w:rPr>
          <w:b/>
          <w:color w:val="000000" w:themeColor="text1"/>
        </w:rPr>
        <w:t>/</w:t>
      </w:r>
    </w:p>
    <w:p w14:paraId="3A1A8386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</w:p>
    <w:p w14:paraId="26349089" w14:textId="3FC48514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  <w:tab w:val="left" w:pos="3261"/>
        </w:tabs>
        <w:ind w:left="3261" w:hanging="3261"/>
        <w:jc w:val="both"/>
      </w:pPr>
      <w:r>
        <w:rPr>
          <w:color w:val="000000" w:themeColor="text1"/>
        </w:rPr>
        <w:t>REF</w:t>
      </w:r>
      <w:r>
        <w:rPr>
          <w:color w:val="000000" w:themeColor="text1"/>
        </w:rPr>
        <w:tab/>
        <w:t>:</w:t>
      </w:r>
      <w:r>
        <w:rPr>
          <w:color w:val="000000" w:themeColor="text1"/>
        </w:rPr>
        <w:tab/>
      </w:r>
      <w:proofErr w:type="gramStart"/>
      <w:r>
        <w:rPr>
          <w:color w:val="000000" w:themeColor="text1"/>
        </w:rPr>
        <w:t>a)  Disposición</w:t>
      </w:r>
      <w:proofErr w:type="gramEnd"/>
      <w:r>
        <w:rPr>
          <w:color w:val="000000" w:themeColor="text1"/>
        </w:rPr>
        <w:t xml:space="preserve"> Fiscal</w:t>
      </w:r>
      <w:r>
        <w:t>.</w:t>
      </w:r>
    </w:p>
    <w:p w14:paraId="49999DFA" w14:textId="7CF9CF4D" w:rsidR="007A7373" w:rsidRPr="00C25D27" w:rsidRDefault="007A7373" w:rsidP="00C25D27">
      <w:pPr>
        <w:pStyle w:val="Sangradetextonormal"/>
        <w:tabs>
          <w:tab w:val="clear" w:pos="1560"/>
          <w:tab w:val="left" w:pos="2127"/>
          <w:tab w:val="left" w:pos="2835"/>
        </w:tabs>
        <w:ind w:left="3261" w:hanging="3261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b)</w:t>
      </w:r>
      <w:r w:rsidR="00A77BCE">
        <w:rPr>
          <w:color w:val="000000" w:themeColor="text1"/>
        </w:rPr>
        <w:t xml:space="preserve">  </w:t>
      </w:r>
      <w:r w:rsidR="00A77BCE" w:rsidRPr="00A77BCE">
        <w:rPr>
          <w:color w:val="000000" w:themeColor="text1"/>
        </w:rPr>
        <w:t>${</w:t>
      </w:r>
      <w:proofErr w:type="spellStart"/>
      <w:r w:rsidR="00A77BCE" w:rsidRPr="00A77BCE">
        <w:rPr>
          <w:color w:val="000000" w:themeColor="text1"/>
        </w:rPr>
        <w:t>numero_pericial</w:t>
      </w:r>
      <w:proofErr w:type="spellEnd"/>
      <w:r w:rsidR="00A77BCE" w:rsidRPr="00A77BCE">
        <w:rPr>
          <w:color w:val="000000" w:themeColor="text1"/>
        </w:rPr>
        <w:t>}</w:t>
      </w:r>
    </w:p>
    <w:p w14:paraId="254E613B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</w:rPr>
      </w:pPr>
      <w:r>
        <w:rPr>
          <w:color w:val="000000" w:themeColor="text1"/>
        </w:rPr>
        <w:t>.</w:t>
      </w:r>
    </w:p>
    <w:p w14:paraId="4AF4CD01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70AD47" w:themeColor="accent6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2C697E86" w14:textId="3BF373E7" w:rsidR="007A7373" w:rsidRPr="00593D67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 w:cs="Arial"/>
          <w:sz w:val="24"/>
          <w:szCs w:val="24"/>
        </w:rPr>
      </w:pPr>
      <w:r w:rsidRPr="00593D67">
        <w:rPr>
          <w:rFonts w:ascii="Arial" w:hAnsi="Arial" w:cs="Arial"/>
          <w:sz w:val="24"/>
          <w:szCs w:val="24"/>
        </w:rPr>
        <w:tab/>
        <w:t xml:space="preserve">Es grato dirigirme a Ud., con la </w:t>
      </w:r>
      <w:r w:rsidRPr="00F97AE4">
        <w:rPr>
          <w:rFonts w:ascii="Arial" w:hAnsi="Arial" w:cs="Arial"/>
          <w:sz w:val="24"/>
          <w:szCs w:val="24"/>
        </w:rPr>
        <w:t>finalidad</w:t>
      </w:r>
      <w:r w:rsidRPr="00593D67">
        <w:rPr>
          <w:rFonts w:ascii="Arial" w:hAnsi="Arial" w:cs="Arial"/>
          <w:sz w:val="24"/>
          <w:szCs w:val="24"/>
        </w:rPr>
        <w:t xml:space="preserve"> de solicitarle, se sirva a disponer por quien corresponda se remita</w:t>
      </w:r>
      <w:r w:rsidR="00A46AED">
        <w:rPr>
          <w:rFonts w:ascii="Arial" w:hAnsi="Arial" w:cs="Arial"/>
          <w:sz w:val="24"/>
          <w:szCs w:val="24"/>
        </w:rPr>
        <w:t xml:space="preserve"> el</w:t>
      </w:r>
      <w:r w:rsidRPr="00593D67">
        <w:rPr>
          <w:rFonts w:ascii="Arial" w:hAnsi="Arial" w:cs="Arial"/>
          <w:sz w:val="24"/>
          <w:szCs w:val="24"/>
        </w:rPr>
        <w:t xml:space="preserve"> Protocolo de Necropsia con </w:t>
      </w:r>
      <w:r w:rsidRPr="00593D67">
        <w:rPr>
          <w:rFonts w:ascii="Arial" w:hAnsi="Arial" w:cs="Arial"/>
          <w:b/>
          <w:bCs/>
          <w:i/>
          <w:iCs/>
          <w:sz w:val="24"/>
          <w:szCs w:val="24"/>
        </w:rPr>
        <w:t>Diagnostico Integrado</w:t>
      </w:r>
      <w:r w:rsidR="00A46AED">
        <w:rPr>
          <w:rFonts w:ascii="Arial" w:hAnsi="Arial" w:cs="Arial"/>
          <w:b/>
          <w:bCs/>
          <w:i/>
          <w:iCs/>
          <w:sz w:val="24"/>
          <w:szCs w:val="24"/>
        </w:rPr>
        <w:t xml:space="preserve">, </w:t>
      </w:r>
      <w:r w:rsidRPr="00593D67">
        <w:rPr>
          <w:rFonts w:ascii="Arial" w:hAnsi="Arial" w:cs="Arial"/>
          <w:b/>
          <w:bCs/>
          <w:i/>
          <w:iCs/>
          <w:sz w:val="24"/>
          <w:szCs w:val="24"/>
        </w:rPr>
        <w:t>Fluidos</w:t>
      </w:r>
      <w:r w:rsidR="00A46AED">
        <w:rPr>
          <w:rFonts w:ascii="Arial" w:hAnsi="Arial" w:cs="Arial"/>
          <w:sz w:val="24"/>
          <w:szCs w:val="24"/>
        </w:rPr>
        <w:t xml:space="preserve"> y</w:t>
      </w:r>
      <w:r w:rsidRPr="00593D67">
        <w:rPr>
          <w:rFonts w:ascii="Arial" w:hAnsi="Arial" w:cs="Arial"/>
          <w:sz w:val="24"/>
          <w:szCs w:val="24"/>
        </w:rPr>
        <w:t xml:space="preserve"> </w:t>
      </w:r>
      <w:r w:rsidRPr="00593D67">
        <w:rPr>
          <w:rFonts w:ascii="Arial" w:hAnsi="Arial" w:cs="Arial"/>
          <w:b/>
          <w:bCs/>
          <w:i/>
          <w:iCs/>
          <w:sz w:val="24"/>
          <w:szCs w:val="24"/>
        </w:rPr>
        <w:t>exámenes auxiliares</w:t>
      </w:r>
      <w:r w:rsidRPr="00593D67">
        <w:rPr>
          <w:rFonts w:ascii="Arial" w:hAnsi="Arial" w:cs="Arial"/>
          <w:sz w:val="24"/>
          <w:szCs w:val="24"/>
        </w:rPr>
        <w:t>, de la persona que en vida fu</w:t>
      </w:r>
      <w:r w:rsidR="001721B9">
        <w:rPr>
          <w:rFonts w:ascii="Arial" w:hAnsi="Arial" w:cs="Arial"/>
          <w:sz w:val="24"/>
          <w:szCs w:val="24"/>
        </w:rPr>
        <w:t xml:space="preserve">e </w:t>
      </w:r>
      <w:r w:rsidR="003E0AA9" w:rsidRPr="003E0AA9">
        <w:rPr>
          <w:rFonts w:ascii="Arial" w:hAnsi="Arial" w:cs="Arial"/>
          <w:sz w:val="24"/>
          <w:szCs w:val="24"/>
        </w:rPr>
        <w:t>${</w:t>
      </w:r>
      <w:proofErr w:type="spellStart"/>
      <w:r w:rsidR="003E0AA9" w:rsidRPr="003E0AA9">
        <w:rPr>
          <w:rFonts w:ascii="Arial" w:hAnsi="Arial" w:cs="Arial"/>
          <w:sz w:val="24"/>
          <w:szCs w:val="24"/>
        </w:rPr>
        <w:t>fallecido_nombres</w:t>
      </w:r>
      <w:proofErr w:type="spellEnd"/>
      <w:r w:rsidR="003E0AA9" w:rsidRPr="003E0AA9">
        <w:rPr>
          <w:rFonts w:ascii="Arial" w:hAnsi="Arial" w:cs="Arial"/>
          <w:sz w:val="24"/>
          <w:szCs w:val="24"/>
        </w:rPr>
        <w:t>} ${</w:t>
      </w:r>
      <w:proofErr w:type="spellStart"/>
      <w:r w:rsidR="003E0AA9" w:rsidRPr="003E0AA9">
        <w:rPr>
          <w:rFonts w:ascii="Arial" w:hAnsi="Arial" w:cs="Arial"/>
          <w:sz w:val="24"/>
          <w:szCs w:val="24"/>
        </w:rPr>
        <w:t>fallecido_apellidos</w:t>
      </w:r>
      <w:proofErr w:type="spellEnd"/>
      <w:r w:rsidR="003E0AA9" w:rsidRPr="003E0AA9">
        <w:rPr>
          <w:rFonts w:ascii="Arial" w:hAnsi="Arial" w:cs="Arial"/>
          <w:sz w:val="24"/>
          <w:szCs w:val="24"/>
        </w:rPr>
        <w:t>} (${</w:t>
      </w:r>
      <w:proofErr w:type="spellStart"/>
      <w:r w:rsidR="003E0AA9" w:rsidRPr="003E0AA9">
        <w:rPr>
          <w:rFonts w:ascii="Arial" w:hAnsi="Arial" w:cs="Arial"/>
          <w:sz w:val="24"/>
          <w:szCs w:val="24"/>
        </w:rPr>
        <w:t>fallecido_edad</w:t>
      </w:r>
      <w:proofErr w:type="spellEnd"/>
      <w:r w:rsidR="003E0AA9" w:rsidRPr="003E0AA9">
        <w:rPr>
          <w:rFonts w:ascii="Arial" w:hAnsi="Arial" w:cs="Arial"/>
          <w:sz w:val="24"/>
          <w:szCs w:val="24"/>
        </w:rPr>
        <w:t>})</w:t>
      </w:r>
      <w:r w:rsidRPr="00593D67">
        <w:rPr>
          <w:rFonts w:ascii="Arial" w:hAnsi="Arial" w:cs="Arial"/>
          <w:sz w:val="24"/>
          <w:szCs w:val="24"/>
        </w:rPr>
        <w:t xml:space="preserve">, cuyo cadáver fue internado en dicha </w:t>
      </w:r>
      <w:r w:rsidR="006E307C">
        <w:rPr>
          <w:rFonts w:ascii="Arial" w:hAnsi="Arial" w:cs="Arial"/>
          <w:sz w:val="24"/>
          <w:szCs w:val="24"/>
        </w:rPr>
        <w:t>unidad</w:t>
      </w:r>
      <w:r w:rsidRPr="00593D67">
        <w:rPr>
          <w:rFonts w:ascii="Arial" w:hAnsi="Arial" w:cs="Arial"/>
          <w:sz w:val="24"/>
          <w:szCs w:val="24"/>
        </w:rPr>
        <w:t xml:space="preserve"> el </w:t>
      </w:r>
      <w:r w:rsidR="001721B9">
        <w:rPr>
          <w:rFonts w:ascii="Arial" w:hAnsi="Arial" w:cs="Arial"/>
          <w:sz w:val="24"/>
          <w:szCs w:val="24"/>
        </w:rPr>
        <w:fldChar w:fldCharType="begin"/>
      </w:r>
      <w:r w:rsidR="001721B9">
        <w:rPr>
          <w:rFonts w:ascii="Arial" w:hAnsi="Arial" w:cs="Arial"/>
          <w:sz w:val="24"/>
          <w:szCs w:val="24"/>
        </w:rPr>
        <w:instrText xml:space="preserve"> MERGEFIELD "FECHA_PERICIAL_OCCISO1" </w:instrText>
      </w:r>
      <w:r w:rsidR="005470CB">
        <w:rPr>
          <w:rFonts w:ascii="Arial" w:hAnsi="Arial" w:cs="Arial"/>
          <w:sz w:val="24"/>
          <w:szCs w:val="24"/>
        </w:rPr>
        <w:instrText>\@"DDMMMYYYY" \* Upper</w:instrText>
      </w:r>
      <w:r w:rsidR="001721B9">
        <w:rPr>
          <w:rFonts w:ascii="Arial" w:hAnsi="Arial" w:cs="Arial"/>
          <w:sz w:val="24"/>
          <w:szCs w:val="24"/>
        </w:rPr>
        <w:fldChar w:fldCharType="end"/>
      </w:r>
      <w:r w:rsidRPr="00593D67">
        <w:rPr>
          <w:rFonts w:ascii="Arial" w:hAnsi="Arial" w:cs="Arial"/>
          <w:sz w:val="24"/>
          <w:szCs w:val="24"/>
        </w:rPr>
        <w:t xml:space="preserve"> por personal de la </w:t>
      </w:r>
      <w:r w:rsidR="009F015D" w:rsidRPr="009F015D">
        <w:rPr>
          <w:rFonts w:ascii="Arial" w:hAnsi="Arial" w:cs="Arial"/>
          <w:b/>
          <w:bCs/>
          <w:sz w:val="24"/>
          <w:szCs w:val="24"/>
        </w:rPr>
        <w:t>“</w:t>
      </w:r>
      <w:r w:rsidRPr="009F015D">
        <w:rPr>
          <w:rFonts w:ascii="Arial" w:hAnsi="Arial" w:cs="Arial"/>
          <w:b/>
          <w:bCs/>
          <w:sz w:val="24"/>
          <w:szCs w:val="24"/>
        </w:rPr>
        <w:t>UIAT-NORTE</w:t>
      </w:r>
      <w:r w:rsidR="009F015D" w:rsidRPr="009F015D">
        <w:rPr>
          <w:rFonts w:ascii="Arial" w:hAnsi="Arial" w:cs="Arial"/>
          <w:b/>
          <w:bCs/>
          <w:sz w:val="24"/>
          <w:szCs w:val="24"/>
        </w:rPr>
        <w:t>”</w:t>
      </w:r>
      <w:r w:rsidRPr="00593D67">
        <w:rPr>
          <w:rFonts w:ascii="Arial" w:hAnsi="Arial" w:cs="Arial"/>
          <w:sz w:val="24"/>
          <w:szCs w:val="24"/>
        </w:rPr>
        <w:t xml:space="preserve"> de conformidad al documento de la referencia (b). </w:t>
      </w:r>
    </w:p>
    <w:p w14:paraId="6627A861" w14:textId="77777777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</w:p>
    <w:p w14:paraId="1A7378F1" w14:textId="7FCCF594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  <w:r w:rsidRPr="00612D03">
        <w:rPr>
          <w:rFonts w:ascii="Arial" w:hAnsi="Arial"/>
          <w:sz w:val="24"/>
        </w:rPr>
        <w:tab/>
        <w:t xml:space="preserve">Protocolo de Necropsia Integral que se requiere con </w:t>
      </w:r>
      <w:r w:rsidRPr="00612D03">
        <w:rPr>
          <w:rFonts w:ascii="Arial" w:hAnsi="Arial"/>
          <w:b/>
          <w:sz w:val="24"/>
        </w:rPr>
        <w:t>CARÁCTER DE MUY URGENTE</w:t>
      </w:r>
      <w:r w:rsidRPr="00612D03">
        <w:rPr>
          <w:rFonts w:ascii="Arial" w:hAnsi="Arial"/>
          <w:sz w:val="24"/>
        </w:rPr>
        <w:t xml:space="preserve">, a fin de dar cumplimiento a lo dispuesto por </w:t>
      </w:r>
      <w:r w:rsidR="00672F36">
        <w:rPr>
          <w:rFonts w:ascii="Arial" w:hAnsi="Arial"/>
          <w:sz w:val="24"/>
        </w:rPr>
        <w:t>la</w:t>
      </w:r>
      <w:r w:rsidR="003E0AA9">
        <w:rPr>
          <w:rFonts w:ascii="Arial" w:hAnsi="Arial"/>
          <w:sz w:val="24"/>
        </w:rPr>
        <w:t xml:space="preserve"> </w:t>
      </w:r>
      <w:r w:rsidR="003E0AA9" w:rsidRPr="003E0AA9">
        <w:rPr>
          <w:rFonts w:ascii="Arial" w:hAnsi="Arial"/>
          <w:sz w:val="24"/>
        </w:rPr>
        <w:t>${</w:t>
      </w:r>
      <w:proofErr w:type="spellStart"/>
      <w:r w:rsidR="003E0AA9" w:rsidRPr="003E0AA9">
        <w:rPr>
          <w:rFonts w:ascii="Arial" w:hAnsi="Arial"/>
          <w:sz w:val="24"/>
        </w:rPr>
        <w:t>fiscalia_</w:t>
      </w:r>
      <w:proofErr w:type="gramStart"/>
      <w:r w:rsidR="003E0AA9" w:rsidRPr="003E0AA9">
        <w:rPr>
          <w:rFonts w:ascii="Arial" w:hAnsi="Arial"/>
          <w:sz w:val="24"/>
        </w:rPr>
        <w:t>nombre</w:t>
      </w:r>
      <w:proofErr w:type="spellEnd"/>
      <w:r w:rsidR="003E0AA9" w:rsidRPr="003E0AA9">
        <w:rPr>
          <w:rFonts w:ascii="Arial" w:hAnsi="Arial"/>
          <w:sz w:val="24"/>
        </w:rPr>
        <w:t>}</w:t>
      </w:r>
      <w:r w:rsidR="003E0AA9">
        <w:rPr>
          <w:rFonts w:ascii="Arial" w:hAnsi="Arial"/>
          <w:sz w:val="24"/>
        </w:rPr>
        <w:t>el</w:t>
      </w:r>
      <w:proofErr w:type="gramEnd"/>
      <w:r w:rsidR="003E0AA9">
        <w:rPr>
          <w:rFonts w:ascii="Arial" w:hAnsi="Arial"/>
          <w:sz w:val="24"/>
        </w:rPr>
        <w:t xml:space="preserve"> </w:t>
      </w:r>
      <w:r w:rsidRPr="00612D03">
        <w:rPr>
          <w:rFonts w:ascii="Arial" w:hAnsi="Arial"/>
          <w:sz w:val="24"/>
        </w:rPr>
        <w:t xml:space="preserve">, conforme al documento de la referencia a). </w:t>
      </w:r>
      <w:r>
        <w:rPr>
          <w:rFonts w:ascii="Arial" w:hAnsi="Arial"/>
          <w:sz w:val="24"/>
        </w:rPr>
        <w:t>se adjunta copia al presente.</w:t>
      </w:r>
    </w:p>
    <w:p w14:paraId="5AF37803" w14:textId="77777777" w:rsidR="007A737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</w:p>
    <w:p w14:paraId="494FE959" w14:textId="77777777" w:rsidR="007A7373" w:rsidRPr="009B257E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  <w:r>
        <w:rPr>
          <w:rFonts w:ascii="Arial" w:hAnsi="Arial"/>
          <w:color w:val="000000" w:themeColor="text1"/>
          <w:sz w:val="24"/>
        </w:rPr>
        <w:tab/>
      </w:r>
      <w:r w:rsidRPr="009B257E">
        <w:rPr>
          <w:rFonts w:ascii="Arial" w:hAnsi="Arial"/>
          <w:color w:val="000000" w:themeColor="text1"/>
          <w:sz w:val="24"/>
        </w:rPr>
        <w:t>Aprovecho la oportunidad para expresarle los sentimientos más distinguidos y alta estima personal.</w:t>
      </w:r>
    </w:p>
    <w:p w14:paraId="19B7E881" w14:textId="77777777" w:rsidR="007A7373" w:rsidRPr="009B257E" w:rsidRDefault="007A7373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</w:rPr>
      </w:pPr>
    </w:p>
    <w:p w14:paraId="3F5F694A" w14:textId="4B323FE1" w:rsidR="007A7373" w:rsidRPr="009B257E" w:rsidRDefault="007A7373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81251A">
        <w:rPr>
          <w:rFonts w:ascii="Arial" w:hAnsi="Arial"/>
          <w:color w:val="000000" w:themeColor="text1"/>
          <w:sz w:val="24"/>
          <w:szCs w:val="24"/>
        </w:rPr>
        <w:t>Dios guarde a Ud.</w:t>
      </w:r>
    </w:p>
    <w:p w14:paraId="4A572036" w14:textId="4CA7176B" w:rsidR="007A7373" w:rsidRPr="009B257E" w:rsidRDefault="00D925F0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noProof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wp14:anchorId="61B82B11" wp14:editId="4C01CD98">
            <wp:simplePos x="0" y="0"/>
            <wp:positionH relativeFrom="column">
              <wp:posOffset>4257040</wp:posOffset>
            </wp:positionH>
            <wp:positionV relativeFrom="paragraph">
              <wp:posOffset>76200</wp:posOffset>
            </wp:positionV>
            <wp:extent cx="704850" cy="1257300"/>
            <wp:effectExtent l="0" t="0" r="0" b="0"/>
            <wp:wrapThrough wrapText="bothSides">
              <wp:wrapPolygon edited="0">
                <wp:start x="0" y="0"/>
                <wp:lineTo x="0" y="21273"/>
                <wp:lineTo x="21016" y="21273"/>
                <wp:lineTo x="21016" y="0"/>
                <wp:lineTo x="0" y="0"/>
              </wp:wrapPolygon>
            </wp:wrapThrough>
            <wp:docPr id="1040946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97" t="20482" r="23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B9">
        <w:rPr>
          <w:rFonts w:ascii="Arial" w:hAnsi="Arial"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B86D92" wp14:editId="4595FFAD">
                <wp:simplePos x="0" y="0"/>
                <wp:positionH relativeFrom="column">
                  <wp:posOffset>2860484</wp:posOffset>
                </wp:positionH>
                <wp:positionV relativeFrom="paragraph">
                  <wp:posOffset>40640</wp:posOffset>
                </wp:positionV>
                <wp:extent cx="1183570" cy="1315514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24" name="Cuadro de texto 24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1D64636" w14:textId="77777777" w:rsidR="0048654B" w:rsidRPr="00817999" w:rsidRDefault="0048654B" w:rsidP="0048654B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upo 25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26" name="Cuadro de texto 26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258955" w14:textId="77777777" w:rsidR="0048654B" w:rsidRPr="00194948" w:rsidRDefault="0048654B" w:rsidP="0048654B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" name="Grupo 27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28" name="Grupo 28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29" name="Elipse 29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Elipse 30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Elipse 31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2" name="Grupo 32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33" name="Imagen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34" name="Cuadro de texto 34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F02A01" w14:textId="77777777" w:rsidR="0048654B" w:rsidRPr="00194948" w:rsidRDefault="0048654B" w:rsidP="0048654B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B86D92" id="Grupo 23" o:spid="_x0000_s1026" style="position:absolute;left:0;text-align:left;margin-left:225.25pt;margin-top:3.2pt;width:93.2pt;height:103.6pt;z-index:251654144" coordorigin=",-70" coordsize="11836,131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" o:spid="_x0000_s1027" type="#_x0000_t202" style="position:absolute;top:-70;width:11836;height:131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" filled="f" stroked="f">
                  <v:textbox>
                    <w:txbxContent>
                      <w:p w14:paraId="71D64636" w14:textId="77777777" w:rsidR="0048654B" w:rsidRPr="00817999" w:rsidRDefault="0048654B" w:rsidP="0048654B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25" o:spid="_x0000_s1028" style="position:absolute;left:523;top:199;width:10631;height:10736" coordorigin=",103" coordsize="10631,10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YCw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">
                  <v:shape id="Cuadro de texto 26" o:spid="_x0000_s1029" type="#_x0000_t202" style="position:absolute;top:3143;width:10511;height:76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" filled="f" stroked="f">
                    <v:textbox>
                      <w:txbxContent>
                        <w:p w14:paraId="5C258955" w14:textId="77777777" w:rsidR="0048654B" w:rsidRPr="00194948" w:rsidRDefault="0048654B" w:rsidP="0048654B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27" o:spid="_x0000_s1030" style="position:absolute;left:51;top:103;width:10580;height:10624" coordorigin="51,103" coordsize="10585,106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7tcyQAAAOA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">
                    <v:group id="Grupo 28" o:spid="_x0000_s1031" style="position:absolute;left:51;top:103;width:10586;height:10624" coordorigin="51,103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    <v:oval id="Elipse 29" o:spid="_x0000_s1032" style="position:absolute;left:51;top:103;width:10586;height:106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" filled="f" strokecolor="black [3213]" strokeweight="1pt">
                        <v:stroke joinstyle="miter"/>
                      </v:oval>
                      <v:oval id="Elipse 30" o:spid="_x0000_s1033" style="position:absolute;left:1841;top:1973;width:6938;height:68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" filled="f" strokecolor="black [3213]" strokeweight="1.5pt">
                        <v:stroke linestyle="thickThin" joinstyle="miter"/>
                      </v:oval>
                      <v:oval id="Elipse 31" o:spid="_x0000_s1034" style="position:absolute;left:296;top:296;width:10032;height:100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" filled="f" strokecolor="black [3213]" strokeweight=".5pt">
                        <v:stroke joinstyle="miter"/>
                      </v:oval>
                    </v:group>
                    <v:group id="Grupo 32" o:spid="_x0000_s1035" style="position:absolute;left:2078;top:1900;width:6563;height:5609" coordsize="6805,56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Y4Z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AZw+tQOANy+QQAAP//AwBQSwECLQAUAAYACAAAACEA2+H2y+4AAACFAQAAEwAAAAAA&#13;&#10;AAAAAAAAAAAAAAAAW0NvbnRlbnRfVHlwZXNdLnhtbFBLAQItABQABgAIAAAAIQBa9CxbvwAAABUB&#13;&#10;AAALAAAAAAAAAAAAAAAAAB8BAABfcmVscy8ucmVsc1BLAQItABQABgAIAAAAIQC89Y4ZyAAAAOAA&#13;&#10;AAAPAAAAAAAAAAAAAAAAAAcCAABkcnMvZG93bnJldi54bWxQSwUGAAAAAAMAAwC3AAAA/AIAAAAA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3" o:spid="_x0000_s1036" type="#_x0000_t75" style="position:absolute;left:1597;top:1767;width:3607;height:38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">
                        <v:imagedata r:id="rId10" o:title="" grayscale="t"/>
                      </v:shape>
                      <v:shape id="Cuadro de texto 34" o:spid="_x0000_s1037" type="#_x0000_t202" style="position:absolute;width:6805;height:4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" filled="f" stroked="f">
                        <o:lock v:ext="edit" shapetype="t"/>
                        <v:textbox>
                          <w:txbxContent>
                            <w:p w14:paraId="09F02A01" w14:textId="77777777" w:rsidR="0048654B" w:rsidRPr="00194948" w:rsidRDefault="0048654B" w:rsidP="0048654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64C65CB8" w14:textId="22FC85D6" w:rsidR="00475255" w:rsidRDefault="00475255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</w:p>
    <w:p w14:paraId="1FC718D3" w14:textId="525A4AF4" w:rsidR="007A7373" w:rsidRPr="00475255" w:rsidRDefault="00D925F0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Theme="minorHAnsi" w:hAnsiTheme="minorHAnsi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FEE422" wp14:editId="33D4F834">
                <wp:simplePos x="0" y="0"/>
                <wp:positionH relativeFrom="column">
                  <wp:posOffset>3517900</wp:posOffset>
                </wp:positionH>
                <wp:positionV relativeFrom="paragraph">
                  <wp:posOffset>111125</wp:posOffset>
                </wp:positionV>
                <wp:extent cx="2505075" cy="904875"/>
                <wp:effectExtent l="0" t="0" r="0" b="9525"/>
                <wp:wrapNone/>
                <wp:docPr id="10656835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DD792" w14:textId="3E679901" w:rsidR="00D925F0" w:rsidRDefault="00D925F0" w:rsidP="00D925F0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>_______________________________________</w:t>
                            </w:r>
                          </w:p>
                          <w:p w14:paraId="2E5401DD" w14:textId="77777777" w:rsidR="00D925F0" w:rsidRDefault="00D925F0" w:rsidP="00D925F0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lang w:val="pt-BR"/>
                              </w:rPr>
                              <w:t>OA-333163</w:t>
                            </w:r>
                          </w:p>
                          <w:p w14:paraId="67D83EA5" w14:textId="77777777" w:rsidR="00D925F0" w:rsidRDefault="00D925F0" w:rsidP="00D925F0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</w:rPr>
                              <w:t>Pedro Ismael DELGADO GOZAR</w:t>
                            </w:r>
                          </w:p>
                          <w:p w14:paraId="6DE82518" w14:textId="77777777" w:rsidR="00D925F0" w:rsidRDefault="00D925F0" w:rsidP="00D925F0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lang w:val="pt-BR"/>
                              </w:rPr>
                            </w:pPr>
                            <w:r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lang w:val="pt-BR"/>
                              </w:rPr>
                              <w:t>COMANDANTE PNP</w:t>
                            </w:r>
                          </w:p>
                          <w:p w14:paraId="7DE3EBCC" w14:textId="77777777" w:rsidR="00D925F0" w:rsidRDefault="00D925F0" w:rsidP="00D925F0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JEFE DE LA UNIDAD DE INVESTIGACIÓN DE ACCIDENTES DE TRÁNSITO - NORTE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EE422" id="Cuadro de texto 2" o:spid="_x0000_s1038" type="#_x0000_t202" style="position:absolute;left:0;text-align:left;margin-left:277pt;margin-top:8.75pt;width:197.2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" filled="f" stroked="f">
                <v:textbox>
                  <w:txbxContent>
                    <w:p w14:paraId="7D4DD792" w14:textId="3E679901" w:rsidR="00D925F0" w:rsidRDefault="00D925F0" w:rsidP="00D925F0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>_______________________________________</w:t>
                      </w:r>
                    </w:p>
                    <w:p w14:paraId="2E5401DD" w14:textId="77777777" w:rsidR="00D925F0" w:rsidRDefault="00D925F0" w:rsidP="00D925F0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lang w:val="pt-BR"/>
                        </w:rPr>
                        <w:t>OA-333163</w:t>
                      </w:r>
                    </w:p>
                    <w:p w14:paraId="67D83EA5" w14:textId="77777777" w:rsidR="00D925F0" w:rsidRDefault="00D925F0" w:rsidP="00D925F0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</w:rPr>
                        <w:t>Pedro Ismael DELGADO GOZAR</w:t>
                      </w:r>
                    </w:p>
                    <w:p w14:paraId="6DE82518" w14:textId="77777777" w:rsidR="00D925F0" w:rsidRDefault="00D925F0" w:rsidP="00D925F0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lang w:val="pt-BR"/>
                        </w:rPr>
                      </w:pPr>
                      <w:r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lang w:val="pt-BR"/>
                        </w:rPr>
                        <w:t>COMANDANTE PNP</w:t>
                      </w:r>
                    </w:p>
                    <w:p w14:paraId="7DE3EBCC" w14:textId="77777777" w:rsidR="00D925F0" w:rsidRDefault="00D925F0" w:rsidP="00D925F0">
                      <w:pPr>
                        <w:jc w:val="center"/>
                        <w:textAlignment w:val="baseline"/>
                        <w:rPr>
                          <w:rFonts w:ascii="Arial Narrow" w:hAnsi="Arial Narrow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JEFE DE LA UNIDAD DE INVESTIGACIÓN DE ACCIDENTES DE TRÁNSITO - NORTE</w:t>
                      </w:r>
                    </w:p>
                  </w:txbxContent>
                </v:textbox>
              </v:shape>
            </w:pict>
          </mc:Fallback>
        </mc:AlternateContent>
      </w:r>
      <w:r w:rsidR="008C30E3">
        <w:rPr>
          <w:rFonts w:ascii="Arial" w:hAnsi="Arial"/>
          <w:color w:val="000000" w:themeColor="text1"/>
          <w:szCs w:val="24"/>
        </w:rPr>
        <w:t>PIDG</w:t>
      </w:r>
      <w:r w:rsidR="007A7373" w:rsidRPr="009B257E">
        <w:rPr>
          <w:rFonts w:ascii="Arial" w:hAnsi="Arial"/>
          <w:color w:val="000000" w:themeColor="text1"/>
        </w:rPr>
        <w:t>/</w:t>
      </w:r>
      <w:r w:rsidR="007A7373">
        <w:rPr>
          <w:rFonts w:ascii="Arial" w:hAnsi="Arial"/>
          <w:color w:val="000000" w:themeColor="text1"/>
        </w:rPr>
        <w:t>gms</w:t>
      </w:r>
    </w:p>
    <w:p w14:paraId="34100C9A" w14:textId="6DCFCC5F" w:rsidR="007A7373" w:rsidRPr="001B04B9" w:rsidRDefault="007A7373" w:rsidP="007A7373">
      <w:pPr>
        <w:jc w:val="both"/>
        <w:rPr>
          <w:rFonts w:ascii="Arial" w:hAnsi="Arial"/>
        </w:rPr>
      </w:pPr>
    </w:p>
    <w:p w14:paraId="66C04164" w14:textId="0E58D265" w:rsidR="007A7373" w:rsidRPr="001B04B9" w:rsidRDefault="007A7373" w:rsidP="007A7373">
      <w:pPr>
        <w:jc w:val="both"/>
        <w:rPr>
          <w:rFonts w:ascii="Arial" w:hAnsi="Arial"/>
        </w:rPr>
      </w:pPr>
    </w:p>
    <w:p w14:paraId="7899842C" w14:textId="4C221696" w:rsidR="007A7373" w:rsidRPr="001B04B9" w:rsidRDefault="007A7373" w:rsidP="007A7373">
      <w:pPr>
        <w:jc w:val="center"/>
        <w:rPr>
          <w:rFonts w:ascii="Arial" w:hAnsi="Arial"/>
        </w:rPr>
      </w:pPr>
    </w:p>
    <w:p w14:paraId="34708CF0" w14:textId="057B549D" w:rsidR="007A7373" w:rsidRDefault="007A7373" w:rsidP="007A7373"/>
    <w:p w14:paraId="5CDB9DE4" w14:textId="040D19FF" w:rsidR="007A7373" w:rsidRDefault="007A7373" w:rsidP="007A7373"/>
    <w:p w14:paraId="70451156" w14:textId="77777777" w:rsidR="007A7373" w:rsidRDefault="007A7373" w:rsidP="007A7373"/>
    <w:p w14:paraId="24B70475" w14:textId="77777777" w:rsidR="007A7373" w:rsidRDefault="007A7373" w:rsidP="007A7373"/>
    <w:sectPr w:rsidR="007A7373" w:rsidSect="00B02D09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18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BA40" w14:textId="77777777" w:rsidR="00656027" w:rsidRDefault="00656027" w:rsidP="004303A2">
      <w:r>
        <w:separator/>
      </w:r>
    </w:p>
  </w:endnote>
  <w:endnote w:type="continuationSeparator" w:id="0">
    <w:p w14:paraId="4BAD57EC" w14:textId="77777777" w:rsidR="00656027" w:rsidRDefault="00656027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2756" w14:textId="77777777" w:rsidR="00916FA1" w:rsidRPr="009A606F" w:rsidRDefault="00D7143C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UNIDAD DE</w:t>
    </w:r>
    <w:r w:rsidR="00916FA1" w:rsidRPr="009A606F">
      <w:rPr>
        <w:rFonts w:ascii="Calibri" w:hAnsi="Calibri"/>
        <w:sz w:val="22"/>
      </w:rPr>
      <w:t xml:space="preserve"> INVESTIGACION DE ACCIDENTES DE TRANSITO</w:t>
    </w:r>
    <w:r w:rsidR="00B477EE">
      <w:rPr>
        <w:rFonts w:ascii="Calibri" w:hAnsi="Calibri"/>
        <w:sz w:val="22"/>
      </w:rPr>
      <w:t>-NORTE</w:t>
    </w:r>
  </w:p>
  <w:p w14:paraId="3171F93E" w14:textId="77777777" w:rsidR="00916FA1" w:rsidRPr="009A606F" w:rsidRDefault="00B477EE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Carretera Panamericana Norte Km. 42 (</w:t>
    </w:r>
    <w:proofErr w:type="spellStart"/>
    <w:r>
      <w:rPr>
        <w:rFonts w:ascii="Calibri" w:hAnsi="Calibri"/>
        <w:sz w:val="22"/>
      </w:rPr>
      <w:t>alt</w:t>
    </w:r>
    <w:proofErr w:type="spellEnd"/>
    <w:r>
      <w:rPr>
        <w:rFonts w:ascii="Calibri" w:hAnsi="Calibri"/>
        <w:sz w:val="22"/>
      </w:rPr>
      <w:t>. Garita de Control SUNAT) Santa Rosa</w:t>
    </w:r>
  </w:p>
  <w:p w14:paraId="7C7381AF" w14:textId="77777777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 xml:space="preserve">Teléfono </w:t>
    </w:r>
    <w:r w:rsidR="00D36966">
      <w:rPr>
        <w:rFonts w:ascii="Calibri" w:hAnsi="Calibri"/>
        <w:sz w:val="22"/>
      </w:rPr>
      <w:t>98</w:t>
    </w:r>
    <w:r w:rsidR="00D822F6">
      <w:rPr>
        <w:rFonts w:ascii="Calibri" w:hAnsi="Calibri"/>
        <w:sz w:val="22"/>
      </w:rPr>
      <w:t>6571975</w:t>
    </w:r>
    <w:r w:rsidR="00D36966">
      <w:rPr>
        <w:rFonts w:ascii="Calibri" w:hAnsi="Calibri"/>
        <w:sz w:val="22"/>
      </w:rPr>
      <w:t>/</w:t>
    </w:r>
    <w:r w:rsidRPr="009A606F">
      <w:rPr>
        <w:rFonts w:ascii="Calibri" w:hAnsi="Calibri"/>
        <w:sz w:val="22"/>
      </w:rPr>
      <w:t>9</w:t>
    </w:r>
    <w:r w:rsidR="00B477EE">
      <w:rPr>
        <w:rFonts w:ascii="Calibri" w:hAnsi="Calibri"/>
        <w:sz w:val="22"/>
      </w:rPr>
      <w:t>80121336</w:t>
    </w:r>
  </w:p>
  <w:p w14:paraId="7642FF52" w14:textId="0EBD0473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>Email</w:t>
    </w:r>
    <w:r w:rsidR="00D36966">
      <w:rPr>
        <w:rFonts w:ascii="Calibri" w:hAnsi="Calibri"/>
        <w:sz w:val="22"/>
      </w:rPr>
      <w:t xml:space="preserve">: </w:t>
    </w:r>
    <w:proofErr w:type="spellStart"/>
    <w:r w:rsidR="0099205A">
      <w:rPr>
        <w:rFonts w:ascii="Calibri" w:hAnsi="Calibri"/>
        <w:sz w:val="22"/>
      </w:rPr>
      <w:t>merinosancho@uiatnorte.site</w:t>
    </w:r>
    <w:proofErr w:type="spellEnd"/>
    <w:r w:rsidR="005C4145">
      <w:rPr>
        <w:rFonts w:ascii="Calibri" w:hAnsi="Calibri"/>
        <w:sz w:val="22"/>
      </w:rPr>
      <w:t>/</w:t>
    </w:r>
    <w:r w:rsidR="00BE26E9">
      <w:rPr>
        <w:rFonts w:ascii="Calibri" w:hAnsi="Calibri"/>
        <w:sz w:val="22"/>
      </w:rPr>
      <w:t>divpiat</w:t>
    </w:r>
    <w:r w:rsidR="00D36966">
      <w:rPr>
        <w:rFonts w:ascii="Calibri" w:hAnsi="Calibri"/>
        <w:sz w:val="22"/>
      </w:rPr>
      <w:t>.norte@</w:t>
    </w:r>
    <w:r w:rsidR="00BE26E9">
      <w:rPr>
        <w:rFonts w:ascii="Calibri" w:hAnsi="Calibri"/>
        <w:sz w:val="22"/>
      </w:rPr>
      <w:t>policia.gob.pe</w:t>
    </w:r>
  </w:p>
  <w:p w14:paraId="0349EA99" w14:textId="77777777" w:rsidR="00916FA1" w:rsidRDefault="00916F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96B17" w14:textId="77777777" w:rsidR="00656027" w:rsidRDefault="00656027" w:rsidP="004303A2">
      <w:r>
        <w:separator/>
      </w:r>
    </w:p>
  </w:footnote>
  <w:footnote w:type="continuationSeparator" w:id="0">
    <w:p w14:paraId="7B5B5DA6" w14:textId="77777777" w:rsidR="00656027" w:rsidRDefault="00656027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C7EA" w14:textId="77777777" w:rsidR="006618AE" w:rsidRDefault="003079DD">
    <w:pPr>
      <w:pStyle w:val="Encabezado"/>
    </w:pPr>
    <w:r>
      <w:rPr>
        <w:noProof/>
        <w:lang w:val="es-PE" w:eastAsia="es-PE"/>
      </w:rPr>
    </w:r>
    <w:r w:rsidR="003079DD">
      <w:rPr>
        <w:noProof/>
        <w:lang w:val="es-PE" w:eastAsia="es-PE"/>
      </w:rPr>
      <w:pict w14:anchorId="4BD85C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2" o:spid="_x0000_s1039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FB20" w14:textId="13B6FDC3" w:rsidR="00916FA1" w:rsidRDefault="003079DD">
    <w:pPr>
      <w:pStyle w:val="Encabezado"/>
    </w:pPr>
    <w:r>
      <w:rPr>
        <w:noProof/>
        <w:lang w:val="es-PE" w:eastAsia="es-PE"/>
      </w:rPr>
    </w:r>
    <w:r w:rsidR="003079DD">
      <w:rPr>
        <w:noProof/>
        <w:lang w:val="es-PE" w:eastAsia="es-PE"/>
      </w:rPr>
      <w:pict w14:anchorId="3838AC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3" o:spid="_x0000_s1038" type="#_x0000_t75" alt="LOGO uiat ACABADO" style="position:absolute;margin-left:0;margin-top:0;width:438.85pt;height:439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28246937" wp14:editId="17E52FC9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2" name="Imagen 2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4E66EC77" wp14:editId="5D8A5EC8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697039" w14:textId="77777777" w:rsidR="00916FA1" w:rsidRDefault="00916FA1" w:rsidP="009A606F"/>
                        <w:p w14:paraId="420305DC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66EC77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61.25pt;margin-top:-24.2pt;width:78.75pt;height:5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" fillcolor="#393737 [814]">
              <v:textbox>
                <w:txbxContent>
                  <w:p w14:paraId="22697039" w14:textId="77777777" w:rsidR="00916FA1" w:rsidRDefault="00916FA1" w:rsidP="009A606F"/>
                  <w:p w14:paraId="420305DC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062F86C" wp14:editId="0FE111F1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F5F83B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62F86C" id="_x0000_s1040" type="#_x0000_t202" style="position:absolute;margin-left:-5.5pt;margin-top:-24.2pt;width:61.5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" fillcolor="red">
              <v:textbox>
                <w:txbxContent>
                  <w:p w14:paraId="12F5F83B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87A01B3" wp14:editId="0B9FFDE2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7784AC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r w:rsidR="00A46AED" w:rsidRPr="00F92FE0">
                            <w:t>Tránsito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7A01B3" id="_x0000_s1041" type="#_x0000_t202" style="position:absolute;margin-left:347pt;margin-top:-24.2pt;width:119.25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" fillcolor="#cfcdcd [2894]">
              <v:textbox>
                <w:txbxContent>
                  <w:p w14:paraId="267784AC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r w:rsidR="00A46AED" w:rsidRPr="00F92FE0">
                      <w:t>Tránsito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3DB7004" wp14:editId="646503AC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AAB726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DB7004" id="_x0000_s1042" type="#_x0000_t202" style="position:absolute;margin-left:239.75pt;margin-top:-24.2pt;width:102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" fillcolor="#aeaaaa [2414]">
              <v:textbox>
                <w:txbxContent>
                  <w:p w14:paraId="1FAAB726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124ABC7F" wp14:editId="582E13E6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16CE40" w14:textId="77777777" w:rsidR="00916FA1" w:rsidRDefault="00916FA1" w:rsidP="009A606F"/>
                        <w:p w14:paraId="31F33C00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5B51A22B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ABC7F" id="_x0000_s1043" type="#_x0000_t202" style="position:absolute;margin-left:145.25pt;margin-top:-24.2pt;width:89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" fillcolor="#747070 [1614]">
              <v:textbox>
                <w:txbxContent>
                  <w:p w14:paraId="1C16CE40" w14:textId="77777777" w:rsidR="00916FA1" w:rsidRDefault="00916FA1" w:rsidP="009A606F"/>
                  <w:p w14:paraId="31F33C00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5B51A22B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C9AC" w14:textId="77777777" w:rsidR="006618AE" w:rsidRDefault="003079DD">
    <w:pPr>
      <w:pStyle w:val="Encabezado"/>
    </w:pPr>
    <w:r>
      <w:rPr>
        <w:noProof/>
        <w:lang w:val="es-PE" w:eastAsia="es-PE"/>
      </w:rPr>
    </w:r>
    <w:r w:rsidR="003079DD">
      <w:rPr>
        <w:noProof/>
        <w:lang w:val="es-PE" w:eastAsia="es-PE"/>
      </w:rPr>
      <w:pict w14:anchorId="40A37B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1" o:spid="_x0000_s1037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9913791">
    <w:abstractNumId w:val="1"/>
  </w:num>
  <w:num w:numId="2" w16cid:durableId="200713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mailMerge>
    <w:mainDocumentType w:val="formLetters"/>
    <w:linkToQuery/>
    <w:dataType w:val="textFile"/>
    <w:query w:val="SELECT * FROM `'OFICIOS ALL 2023$'`"/>
    <w:viewMergedData/>
    <w:activeRecord w:val="196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27"/>
    <w:rsid w:val="00016A9F"/>
    <w:rsid w:val="000253FB"/>
    <w:rsid w:val="00037780"/>
    <w:rsid w:val="00047E5F"/>
    <w:rsid w:val="000502EF"/>
    <w:rsid w:val="00052622"/>
    <w:rsid w:val="00072215"/>
    <w:rsid w:val="0008743D"/>
    <w:rsid w:val="000B04EB"/>
    <w:rsid w:val="000C75EA"/>
    <w:rsid w:val="000D04E6"/>
    <w:rsid w:val="000D11B6"/>
    <w:rsid w:val="000D61FF"/>
    <w:rsid w:val="000E2FC5"/>
    <w:rsid w:val="00117C28"/>
    <w:rsid w:val="00130737"/>
    <w:rsid w:val="00133C23"/>
    <w:rsid w:val="001467EB"/>
    <w:rsid w:val="0016409A"/>
    <w:rsid w:val="001721B9"/>
    <w:rsid w:val="00185814"/>
    <w:rsid w:val="001910B0"/>
    <w:rsid w:val="0019354B"/>
    <w:rsid w:val="001963C1"/>
    <w:rsid w:val="001D2E89"/>
    <w:rsid w:val="001D36AA"/>
    <w:rsid w:val="001E3D7C"/>
    <w:rsid w:val="001F1BC8"/>
    <w:rsid w:val="00200530"/>
    <w:rsid w:val="002036D7"/>
    <w:rsid w:val="00210012"/>
    <w:rsid w:val="00210E09"/>
    <w:rsid w:val="002117F8"/>
    <w:rsid w:val="002434F4"/>
    <w:rsid w:val="00245F3E"/>
    <w:rsid w:val="00252275"/>
    <w:rsid w:val="00257EC7"/>
    <w:rsid w:val="00261F76"/>
    <w:rsid w:val="00262CFB"/>
    <w:rsid w:val="0028772A"/>
    <w:rsid w:val="002B0BBD"/>
    <w:rsid w:val="002B3691"/>
    <w:rsid w:val="002B4F22"/>
    <w:rsid w:val="002C06FF"/>
    <w:rsid w:val="002C5079"/>
    <w:rsid w:val="002D3AA4"/>
    <w:rsid w:val="002D47B5"/>
    <w:rsid w:val="002E1E04"/>
    <w:rsid w:val="002E3340"/>
    <w:rsid w:val="002E525A"/>
    <w:rsid w:val="002F6E51"/>
    <w:rsid w:val="003079DD"/>
    <w:rsid w:val="00323555"/>
    <w:rsid w:val="0032638E"/>
    <w:rsid w:val="0033434F"/>
    <w:rsid w:val="00352ECA"/>
    <w:rsid w:val="00376110"/>
    <w:rsid w:val="00386FAC"/>
    <w:rsid w:val="003946FC"/>
    <w:rsid w:val="00395A47"/>
    <w:rsid w:val="00395F90"/>
    <w:rsid w:val="003A6048"/>
    <w:rsid w:val="003B0CCA"/>
    <w:rsid w:val="003C4536"/>
    <w:rsid w:val="003D0D31"/>
    <w:rsid w:val="003D43C1"/>
    <w:rsid w:val="003D4D58"/>
    <w:rsid w:val="003D55AA"/>
    <w:rsid w:val="003E0AA9"/>
    <w:rsid w:val="003F5722"/>
    <w:rsid w:val="003F74C2"/>
    <w:rsid w:val="003F760E"/>
    <w:rsid w:val="00401B80"/>
    <w:rsid w:val="00403EC6"/>
    <w:rsid w:val="00407D2B"/>
    <w:rsid w:val="004109A4"/>
    <w:rsid w:val="00420828"/>
    <w:rsid w:val="0042352E"/>
    <w:rsid w:val="004303A2"/>
    <w:rsid w:val="00433E4C"/>
    <w:rsid w:val="00454A32"/>
    <w:rsid w:val="00464160"/>
    <w:rsid w:val="00466496"/>
    <w:rsid w:val="004718C7"/>
    <w:rsid w:val="00475255"/>
    <w:rsid w:val="00480501"/>
    <w:rsid w:val="004815F7"/>
    <w:rsid w:val="0048654B"/>
    <w:rsid w:val="00492753"/>
    <w:rsid w:val="004957EC"/>
    <w:rsid w:val="004A2B87"/>
    <w:rsid w:val="004B0893"/>
    <w:rsid w:val="004C29C0"/>
    <w:rsid w:val="004D2E07"/>
    <w:rsid w:val="004D59E1"/>
    <w:rsid w:val="004F52E4"/>
    <w:rsid w:val="004F71CF"/>
    <w:rsid w:val="00521209"/>
    <w:rsid w:val="005470CB"/>
    <w:rsid w:val="00581697"/>
    <w:rsid w:val="00581826"/>
    <w:rsid w:val="0059131C"/>
    <w:rsid w:val="00593D67"/>
    <w:rsid w:val="005B4A68"/>
    <w:rsid w:val="005C1695"/>
    <w:rsid w:val="005C4145"/>
    <w:rsid w:val="00605A47"/>
    <w:rsid w:val="00612D03"/>
    <w:rsid w:val="00647C07"/>
    <w:rsid w:val="00656027"/>
    <w:rsid w:val="0066100C"/>
    <w:rsid w:val="006618AE"/>
    <w:rsid w:val="00667FDE"/>
    <w:rsid w:val="00672F36"/>
    <w:rsid w:val="00682D80"/>
    <w:rsid w:val="00693A97"/>
    <w:rsid w:val="006B1464"/>
    <w:rsid w:val="006C188C"/>
    <w:rsid w:val="006C45CD"/>
    <w:rsid w:val="006D4F08"/>
    <w:rsid w:val="006E282E"/>
    <w:rsid w:val="006E307C"/>
    <w:rsid w:val="00727F3F"/>
    <w:rsid w:val="0073669E"/>
    <w:rsid w:val="00736D30"/>
    <w:rsid w:val="00742D4B"/>
    <w:rsid w:val="00746A5B"/>
    <w:rsid w:val="00747A28"/>
    <w:rsid w:val="00791E5B"/>
    <w:rsid w:val="007A54D9"/>
    <w:rsid w:val="007A7373"/>
    <w:rsid w:val="007A7DDA"/>
    <w:rsid w:val="007C1C2B"/>
    <w:rsid w:val="007E3913"/>
    <w:rsid w:val="007E7716"/>
    <w:rsid w:val="00805731"/>
    <w:rsid w:val="00806436"/>
    <w:rsid w:val="0081251A"/>
    <w:rsid w:val="0081474C"/>
    <w:rsid w:val="00815D9B"/>
    <w:rsid w:val="008358FB"/>
    <w:rsid w:val="008407FA"/>
    <w:rsid w:val="00844A72"/>
    <w:rsid w:val="00844E61"/>
    <w:rsid w:val="00846115"/>
    <w:rsid w:val="00857A48"/>
    <w:rsid w:val="0086211E"/>
    <w:rsid w:val="0086400F"/>
    <w:rsid w:val="008651CF"/>
    <w:rsid w:val="00866401"/>
    <w:rsid w:val="008967E4"/>
    <w:rsid w:val="00897006"/>
    <w:rsid w:val="008970D0"/>
    <w:rsid w:val="00897BF6"/>
    <w:rsid w:val="008B0685"/>
    <w:rsid w:val="008C186B"/>
    <w:rsid w:val="008C30E3"/>
    <w:rsid w:val="008E752D"/>
    <w:rsid w:val="008F1F8F"/>
    <w:rsid w:val="008F644B"/>
    <w:rsid w:val="008F7B24"/>
    <w:rsid w:val="009031BC"/>
    <w:rsid w:val="00916FA1"/>
    <w:rsid w:val="0092266B"/>
    <w:rsid w:val="00924F7D"/>
    <w:rsid w:val="0092542C"/>
    <w:rsid w:val="009259B1"/>
    <w:rsid w:val="00926981"/>
    <w:rsid w:val="00935DE2"/>
    <w:rsid w:val="00946605"/>
    <w:rsid w:val="009507EF"/>
    <w:rsid w:val="00955C53"/>
    <w:rsid w:val="00966B92"/>
    <w:rsid w:val="00972A53"/>
    <w:rsid w:val="009740A6"/>
    <w:rsid w:val="00977148"/>
    <w:rsid w:val="0099205A"/>
    <w:rsid w:val="009A15C3"/>
    <w:rsid w:val="009A606F"/>
    <w:rsid w:val="009B257E"/>
    <w:rsid w:val="009B320B"/>
    <w:rsid w:val="009B6BB7"/>
    <w:rsid w:val="009E6F85"/>
    <w:rsid w:val="009F015D"/>
    <w:rsid w:val="009F37E4"/>
    <w:rsid w:val="009F6681"/>
    <w:rsid w:val="00A04614"/>
    <w:rsid w:val="00A11281"/>
    <w:rsid w:val="00A24766"/>
    <w:rsid w:val="00A3536E"/>
    <w:rsid w:val="00A355C6"/>
    <w:rsid w:val="00A35D32"/>
    <w:rsid w:val="00A36ACC"/>
    <w:rsid w:val="00A40D67"/>
    <w:rsid w:val="00A4534C"/>
    <w:rsid w:val="00A46944"/>
    <w:rsid w:val="00A46AED"/>
    <w:rsid w:val="00A50864"/>
    <w:rsid w:val="00A61264"/>
    <w:rsid w:val="00A72CAF"/>
    <w:rsid w:val="00A73EA8"/>
    <w:rsid w:val="00A77BCE"/>
    <w:rsid w:val="00A77FED"/>
    <w:rsid w:val="00A80704"/>
    <w:rsid w:val="00A86E23"/>
    <w:rsid w:val="00A91A97"/>
    <w:rsid w:val="00AA1BD6"/>
    <w:rsid w:val="00AC124B"/>
    <w:rsid w:val="00AE1F58"/>
    <w:rsid w:val="00AE3967"/>
    <w:rsid w:val="00AF6C37"/>
    <w:rsid w:val="00B01B69"/>
    <w:rsid w:val="00B02944"/>
    <w:rsid w:val="00B02D09"/>
    <w:rsid w:val="00B1016F"/>
    <w:rsid w:val="00B424A0"/>
    <w:rsid w:val="00B4475C"/>
    <w:rsid w:val="00B477EE"/>
    <w:rsid w:val="00B55D0D"/>
    <w:rsid w:val="00B579BE"/>
    <w:rsid w:val="00B609E9"/>
    <w:rsid w:val="00B6156E"/>
    <w:rsid w:val="00B757A6"/>
    <w:rsid w:val="00B811CC"/>
    <w:rsid w:val="00B9457F"/>
    <w:rsid w:val="00BA6E25"/>
    <w:rsid w:val="00BB0861"/>
    <w:rsid w:val="00BD3BBE"/>
    <w:rsid w:val="00BE26E9"/>
    <w:rsid w:val="00BE5016"/>
    <w:rsid w:val="00C02BEA"/>
    <w:rsid w:val="00C073DB"/>
    <w:rsid w:val="00C128DF"/>
    <w:rsid w:val="00C2148E"/>
    <w:rsid w:val="00C25D27"/>
    <w:rsid w:val="00C4463E"/>
    <w:rsid w:val="00C46A98"/>
    <w:rsid w:val="00C47A10"/>
    <w:rsid w:val="00C53C1A"/>
    <w:rsid w:val="00C545BA"/>
    <w:rsid w:val="00C60C01"/>
    <w:rsid w:val="00C64A23"/>
    <w:rsid w:val="00C657E6"/>
    <w:rsid w:val="00C76D43"/>
    <w:rsid w:val="00C951FE"/>
    <w:rsid w:val="00C96F57"/>
    <w:rsid w:val="00CA056C"/>
    <w:rsid w:val="00CA158E"/>
    <w:rsid w:val="00CB1465"/>
    <w:rsid w:val="00CD398A"/>
    <w:rsid w:val="00CE0485"/>
    <w:rsid w:val="00CE048B"/>
    <w:rsid w:val="00CF74C4"/>
    <w:rsid w:val="00D01CC7"/>
    <w:rsid w:val="00D05576"/>
    <w:rsid w:val="00D05CFC"/>
    <w:rsid w:val="00D0709B"/>
    <w:rsid w:val="00D168BC"/>
    <w:rsid w:val="00D23983"/>
    <w:rsid w:val="00D24686"/>
    <w:rsid w:val="00D36966"/>
    <w:rsid w:val="00D5180A"/>
    <w:rsid w:val="00D64EB1"/>
    <w:rsid w:val="00D64F6C"/>
    <w:rsid w:val="00D679BA"/>
    <w:rsid w:val="00D7143C"/>
    <w:rsid w:val="00D73D59"/>
    <w:rsid w:val="00D74A81"/>
    <w:rsid w:val="00D822F6"/>
    <w:rsid w:val="00D87C97"/>
    <w:rsid w:val="00D925F0"/>
    <w:rsid w:val="00DB5068"/>
    <w:rsid w:val="00DC4A32"/>
    <w:rsid w:val="00DC5FBD"/>
    <w:rsid w:val="00DD6B6C"/>
    <w:rsid w:val="00DD73A2"/>
    <w:rsid w:val="00DF0ACF"/>
    <w:rsid w:val="00DF217B"/>
    <w:rsid w:val="00E03ACB"/>
    <w:rsid w:val="00E06FC0"/>
    <w:rsid w:val="00E15D2B"/>
    <w:rsid w:val="00E16B5D"/>
    <w:rsid w:val="00E24A45"/>
    <w:rsid w:val="00E343E4"/>
    <w:rsid w:val="00E400D4"/>
    <w:rsid w:val="00E40E26"/>
    <w:rsid w:val="00E421C5"/>
    <w:rsid w:val="00E448F1"/>
    <w:rsid w:val="00E508EF"/>
    <w:rsid w:val="00E57FC5"/>
    <w:rsid w:val="00E57FF2"/>
    <w:rsid w:val="00E7465D"/>
    <w:rsid w:val="00EB33C0"/>
    <w:rsid w:val="00EB5457"/>
    <w:rsid w:val="00EB7CD5"/>
    <w:rsid w:val="00EC497D"/>
    <w:rsid w:val="00EE6142"/>
    <w:rsid w:val="00F17E9D"/>
    <w:rsid w:val="00F20A24"/>
    <w:rsid w:val="00F374BB"/>
    <w:rsid w:val="00F5530F"/>
    <w:rsid w:val="00F63904"/>
    <w:rsid w:val="00F70B70"/>
    <w:rsid w:val="00F924F3"/>
    <w:rsid w:val="00F96889"/>
    <w:rsid w:val="00F97AE4"/>
    <w:rsid w:val="00FB6C6D"/>
    <w:rsid w:val="00FC04BD"/>
    <w:rsid w:val="00FC1284"/>
    <w:rsid w:val="00FD2A4E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4CFB26"/>
  <w15:docId w15:val="{BAA588C0-198D-45CC-9D30-212F83A4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28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284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Oficios\Solicita\UTANFOR-Protocolo%20de%20Necropsia%20diagnostico%20integr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9FFA9-0ABE-4BE2-BBB8-600293177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C:\Users\UIAT_NORTE\iCloudDrive\A DIVPIAT PNP\FORMATOS\ACCES\Oficios\Solicita\UTANFOR-Protocolo de Necropsia diagnostico integrado.dotm</Template>
  <TotalTime>21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giancarlo merino sancho</dc:creator>
  <cp:lastModifiedBy>MSO365</cp:lastModifiedBy>
  <cp:revision>3</cp:revision>
  <cp:lastPrinted>2024-06-17T17:02:00Z</cp:lastPrinted>
  <dcterms:created xsi:type="dcterms:W3CDTF">2025-10-11T20:12:00Z</dcterms:created>
  <dcterms:modified xsi:type="dcterms:W3CDTF">2025-10-11T20:55:00Z</dcterms:modified>
</cp:coreProperties>
</file>