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5B03D" w14:textId="77777777" w:rsidR="0059131C" w:rsidRDefault="0059131C" w:rsidP="0059131C">
      <w:pPr>
        <w:pStyle w:val="Sangra2detindependiente"/>
        <w:tabs>
          <w:tab w:val="left" w:pos="1985"/>
        </w:tabs>
        <w:ind w:left="0" w:firstLine="1985"/>
        <w:rPr>
          <w:rFonts w:ascii="Calibri" w:hAnsi="Calibri" w:cs="Arial"/>
          <w:b/>
          <w:bCs/>
          <w:color w:val="333333"/>
          <w:sz w:val="20"/>
        </w:rPr>
      </w:pPr>
    </w:p>
    <w:p w14:paraId="39BDDF32" w14:textId="5A0F28B5" w:rsidR="007A7373" w:rsidRDefault="00A77BCE" w:rsidP="00A77BCE">
      <w:pPr>
        <w:pStyle w:val="Encabezado"/>
        <w:jc w:val="center"/>
        <w:rPr>
          <w:rFonts w:ascii="Calibri" w:hAnsi="Calibri" w:cs="Arial"/>
          <w:i/>
          <w:iCs/>
          <w:color w:val="333333"/>
          <w:sz w:val="20"/>
          <w:szCs w:val="20"/>
          <w:lang w:val="es-ES_tradnl"/>
        </w:rPr>
      </w:pPr>
      <w:r w:rsidRPr="00A77BCE">
        <w:rPr>
          <w:rFonts w:ascii="Calibri" w:hAnsi="Calibri" w:cs="Arial"/>
          <w:i/>
          <w:iCs/>
          <w:color w:val="333333"/>
          <w:sz w:val="20"/>
          <w:szCs w:val="20"/>
          <w:lang w:val="es-ES_tradnl"/>
        </w:rPr>
        <w:t/>
      </w:r>
    </w:p>
    <w:p w14:paraId="2AF087BD" w14:textId="77777777" w:rsidR="00A77BCE" w:rsidRPr="00480501" w:rsidRDefault="00A77BCE" w:rsidP="00A77BCE">
      <w:pPr>
        <w:pStyle w:val="Encabezado"/>
        <w:jc w:val="center"/>
        <w:rPr>
          <w:rFonts w:ascii="Arial" w:hAnsi="Arial" w:cs="Arial"/>
          <w:b/>
          <w:color w:val="70AD47" w:themeColor="accent6"/>
          <w:sz w:val="18"/>
          <w:szCs w:val="18"/>
          <w:lang w:val="es-ES_tradnl"/>
        </w:rPr>
      </w:pPr>
    </w:p>
    <w:p w14:paraId="44284619" w14:textId="0796B0F9" w:rsidR="007A7373" w:rsidRPr="00401B80" w:rsidRDefault="007A7373" w:rsidP="007A7373">
      <w:pPr>
        <w:pStyle w:val="Sangra2detindependiente"/>
        <w:tabs>
          <w:tab w:val="left" w:pos="1985"/>
        </w:tabs>
        <w:jc w:val="right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Santa Rosa</w:t>
      </w:r>
      <w:r w:rsidRPr="00401B80">
        <w:rPr>
          <w:rFonts w:cs="Arial"/>
          <w:color w:val="000000" w:themeColor="text1"/>
        </w:rPr>
        <w:t>,</w:t>
      </w:r>
      <w:r w:rsidR="00A61264">
        <w:rPr>
          <w:rFonts w:cs="Arial"/>
          <w:color w:val="000000" w:themeColor="text1"/>
        </w:rPr>
        <w:t xml:space="preserve"> </w:t>
      </w:r>
      <w:r w:rsidR="00E421C5" w:rsidRPr="00E421C5">
        <w:rPr>
          <w:rFonts w:cs="Arial"/>
          <w:color w:val="000000" w:themeColor="text1"/>
        </w:rPr>
        <w:t>29 de mayo de 2026</w:t>
      </w:r>
      <w:r w:rsidRPr="00401B80">
        <w:rPr>
          <w:rFonts w:cs="Arial"/>
          <w:color w:val="000000" w:themeColor="text1"/>
        </w:rPr>
        <w:t>.</w:t>
      </w:r>
    </w:p>
    <w:p w14:paraId="58160B1E" w14:textId="77777777" w:rsidR="007A7373" w:rsidRPr="00401B80" w:rsidRDefault="007A7373" w:rsidP="007A7373">
      <w:pPr>
        <w:pStyle w:val="Sangra2detindependiente"/>
        <w:tabs>
          <w:tab w:val="left" w:pos="1985"/>
        </w:tabs>
        <w:ind w:left="0" w:firstLine="1985"/>
        <w:rPr>
          <w:rFonts w:cs="Arial"/>
          <w:color w:val="000000" w:themeColor="text1"/>
        </w:rPr>
      </w:pPr>
    </w:p>
    <w:p w14:paraId="60B5562A" w14:textId="3741DAEF" w:rsidR="007A7373" w:rsidRPr="008B0685" w:rsidRDefault="007A7373" w:rsidP="007A7373">
      <w:pPr>
        <w:ind w:right="-284"/>
        <w:jc w:val="both"/>
        <w:rPr>
          <w:rFonts w:ascii="Impact" w:hAnsi="Impact" w:cs="Arial"/>
          <w:color w:val="000000" w:themeColor="text1"/>
          <w:sz w:val="30"/>
          <w:szCs w:val="30"/>
          <w:u w:val="single"/>
        </w:rPr>
      </w:pPr>
      <w:r w:rsidRPr="008B0685">
        <w:rPr>
          <w:rFonts w:ascii="Impact" w:hAnsi="Impact" w:cs="Arial"/>
          <w:color w:val="000000" w:themeColor="text1"/>
          <w:sz w:val="30"/>
          <w:szCs w:val="30"/>
          <w:u w:val="single"/>
        </w:rPr>
        <w:t xml:space="preserve">OFICIO </w:t>
      </w:r>
      <w:proofErr w:type="gramStart"/>
      <w:r w:rsidRPr="008B0685">
        <w:rPr>
          <w:rFonts w:ascii="Impact" w:hAnsi="Impact" w:cs="Arial"/>
          <w:color w:val="000000" w:themeColor="text1"/>
          <w:sz w:val="30"/>
          <w:szCs w:val="30"/>
          <w:u w:val="single"/>
        </w:rPr>
        <w:t xml:space="preserve">Nº  </w:t>
      </w:r>
      <w:r w:rsidR="00E421C5" w:rsidRPr="00E421C5">
        <w:rPr>
          <w:rFonts w:ascii="Impact" w:hAnsi="Impact" w:cs="Arial"/>
          <w:color w:val="000000" w:themeColor="text1"/>
          <w:sz w:val="30"/>
          <w:szCs w:val="30"/>
          <w:u w:val="single"/>
        </w:rPr>
        <w:t>661</w:t>
      </w:r>
      <w:r w:rsidR="000B04EB" w:rsidRPr="008B0685">
        <w:rPr>
          <w:rFonts w:ascii="Impact" w:hAnsi="Impact" w:cs="Arial"/>
          <w:color w:val="000000" w:themeColor="text1"/>
          <w:sz w:val="30"/>
          <w:szCs w:val="30"/>
          <w:u w:val="single"/>
        </w:rPr>
        <w:t>-</w:t>
      </w:r>
      <w:r w:rsidR="00E421C5" w:rsidRPr="00E421C5">
        <w:rPr>
          <w:rFonts w:ascii="Impact" w:hAnsi="Impact" w:cs="Arial"/>
          <w:color w:val="000000" w:themeColor="text1"/>
          <w:sz w:val="30"/>
          <w:szCs w:val="30"/>
          <w:u w:val="single"/>
        </w:rPr>
        <w:t>2026</w:t>
      </w:r>
      <w:r w:rsidR="00E421C5">
        <w:rPr>
          <w:rFonts w:ascii="Impact" w:hAnsi="Impact" w:cs="Arial"/>
          <w:color w:val="000000" w:themeColor="text1"/>
          <w:sz w:val="30"/>
          <w:szCs w:val="30"/>
          <w:u w:val="single"/>
        </w:rPr>
        <w:t>-</w:t>
      </w:r>
      <w:r w:rsidR="008B0685" w:rsidRPr="008B0685">
        <w:rPr>
          <w:rFonts w:ascii="Impact" w:eastAsia="Calibri" w:hAnsi="Impact"/>
          <w:sz w:val="30"/>
          <w:szCs w:val="30"/>
          <w:u w:val="single"/>
          <w:lang w:val="es-PE" w:eastAsia="en-US"/>
        </w:rPr>
        <w:t xml:space="preserve"> COMOPPOL-DIRNOS-PNP/DIRTTSV-DIVPIAT-UIAT-NORTE</w:t>
      </w:r>
    </w:p>
    <w:p w14:paraId="27B7620D" w14:textId="77777777" w:rsidR="007A7373" w:rsidRPr="00480501" w:rsidRDefault="007A7373" w:rsidP="007A7373">
      <w:pPr>
        <w:jc w:val="both"/>
        <w:rPr>
          <w:rFonts w:ascii="Arial" w:hAnsi="Arial"/>
          <w:color w:val="70AD47" w:themeColor="accent6"/>
        </w:rPr>
      </w:pPr>
    </w:p>
    <w:p w14:paraId="41394991" w14:textId="7EBA5994" w:rsidR="0066100C" w:rsidRDefault="007A7373" w:rsidP="007A7373">
      <w:pPr>
        <w:pStyle w:val="Sangradetextonormal"/>
        <w:tabs>
          <w:tab w:val="clear" w:pos="1560"/>
          <w:tab w:val="left" w:pos="2127"/>
          <w:tab w:val="left" w:pos="2835"/>
        </w:tabs>
        <w:ind w:left="2836" w:hanging="2836"/>
        <w:jc w:val="both"/>
        <w:rPr>
          <w:b/>
          <w:bCs/>
          <w:color w:val="000000" w:themeColor="text1"/>
        </w:rPr>
      </w:pPr>
      <w:r w:rsidRPr="00376110">
        <w:rPr>
          <w:color w:val="000000" w:themeColor="text1"/>
        </w:rPr>
        <w:t>SEÑOR</w:t>
      </w:r>
      <w:r w:rsidRPr="00376110">
        <w:rPr>
          <w:color w:val="000000" w:themeColor="text1"/>
        </w:rPr>
        <w:tab/>
        <w:t>:</w:t>
      </w:r>
      <w:r w:rsidRPr="00401B80">
        <w:rPr>
          <w:color w:val="000000" w:themeColor="text1"/>
        </w:rPr>
        <w:tab/>
      </w:r>
      <w:r w:rsidR="003079DD" w:rsidRPr="003079DD">
        <w:rPr>
          <w:b/>
          <w:bCs/>
          <w:color w:val="000000" w:themeColor="text1"/>
        </w:rPr>
        <w:t/>
      </w:r>
    </w:p>
    <w:p w14:paraId="74847BD1" w14:textId="62D2E7B1" w:rsidR="00C96F57" w:rsidRPr="00C96F57" w:rsidRDefault="00C96F57" w:rsidP="007A7373">
      <w:pPr>
        <w:pStyle w:val="Sangradetextonormal"/>
        <w:tabs>
          <w:tab w:val="clear" w:pos="1560"/>
          <w:tab w:val="left" w:pos="2127"/>
          <w:tab w:val="left" w:pos="2835"/>
        </w:tabs>
        <w:ind w:left="2836" w:hanging="2836"/>
        <w:jc w:val="both"/>
        <w:rPr>
          <w:b/>
          <w:bCs/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C96F57">
        <w:rPr>
          <w:b/>
          <w:bCs/>
          <w:color w:val="000000" w:themeColor="text1"/>
        </w:rPr>
        <w:t/>
      </w:r>
    </w:p>
    <w:p w14:paraId="4DC80608" w14:textId="583E7500" w:rsidR="00B757A6" w:rsidRPr="0066100C" w:rsidRDefault="00B757A6" w:rsidP="00B757A6">
      <w:pPr>
        <w:pStyle w:val="Sangradetextonormal"/>
        <w:tabs>
          <w:tab w:val="clear" w:pos="1560"/>
          <w:tab w:val="left" w:pos="2835"/>
        </w:tabs>
        <w:ind w:left="2836" w:hanging="2836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 w:rsidR="00A77BCE" w:rsidRPr="00A77BCE">
        <w:rPr>
          <w:b/>
          <w:bCs/>
          <w:color w:val="000000" w:themeColor="text1"/>
        </w:rPr>
        <w:t>Municipalidad de Puente Piedra</w:t>
      </w:r>
    </w:p>
    <w:p w14:paraId="40BF7DF1" w14:textId="77777777" w:rsidR="007A7373" w:rsidRPr="00401B80" w:rsidRDefault="007A7373" w:rsidP="007A7373">
      <w:pPr>
        <w:pStyle w:val="Sangradetextonormal"/>
        <w:tabs>
          <w:tab w:val="clear" w:pos="1560"/>
          <w:tab w:val="left" w:pos="2127"/>
          <w:tab w:val="left" w:pos="2835"/>
        </w:tabs>
        <w:ind w:left="0" w:firstLine="0"/>
        <w:jc w:val="both"/>
        <w:rPr>
          <w:b/>
          <w:color w:val="000000" w:themeColor="text1"/>
          <w:sz w:val="22"/>
        </w:rPr>
      </w:pPr>
    </w:p>
    <w:p w14:paraId="0D4F6676" w14:textId="153917C8" w:rsidR="007A7373" w:rsidRDefault="007A7373" w:rsidP="007A7373">
      <w:pPr>
        <w:pStyle w:val="Sangradetextonormal"/>
        <w:tabs>
          <w:tab w:val="clear" w:pos="1560"/>
          <w:tab w:val="left" w:pos="2127"/>
          <w:tab w:val="left" w:pos="2835"/>
        </w:tabs>
        <w:ind w:left="2835" w:hanging="2835"/>
        <w:jc w:val="both"/>
        <w:rPr>
          <w:b/>
          <w:color w:val="000000" w:themeColor="text1"/>
        </w:rPr>
      </w:pPr>
      <w:r w:rsidRPr="00401B80">
        <w:rPr>
          <w:color w:val="000000" w:themeColor="text1"/>
        </w:rPr>
        <w:t>ASUNTO</w:t>
      </w:r>
      <w:r w:rsidRPr="00401B80">
        <w:rPr>
          <w:color w:val="000000" w:themeColor="text1"/>
        </w:rPr>
        <w:tab/>
        <w:t>:</w:t>
      </w:r>
      <w:r w:rsidRPr="00401B80">
        <w:rPr>
          <w:color w:val="000000" w:themeColor="text1"/>
        </w:rPr>
        <w:tab/>
      </w:r>
      <w:r w:rsidR="00B3266D">
        <w:rPr>
          <w:rFonts w:cs="Arial"/>
          <w:color w:val="000000" w:themeColor="text1"/>
          <w:lang w:val="es-ES"/>
        </w:rPr>
        <w:t>C</w:t>
      </w:r>
      <w:r w:rsidR="00B3266D" w:rsidRPr="00BA777F">
        <w:rPr>
          <w:rFonts w:cs="Arial"/>
          <w:color w:val="000000" w:themeColor="text1"/>
          <w:lang w:val="es-ES"/>
        </w:rPr>
        <w:t xml:space="preserve">opia de “Vídeo Fílmico”, de </w:t>
      </w:r>
      <w:r w:rsidR="00AC5954" w:rsidRPr="00AC5954">
        <w:rPr>
          <w:rFonts w:cs="Arial"/>
          <w:b/>
          <w:bCs/>
          <w:color w:val="000000" w:themeColor="text1"/>
          <w:lang w:val="es-ES"/>
        </w:rPr>
        <w:t>12:00</w:t>
      </w:r>
      <w:r w:rsidR="000F4230">
        <w:rPr>
          <w:rFonts w:cs="Arial"/>
          <w:b/>
          <w:bCs/>
          <w:color w:val="000000" w:themeColor="text1"/>
          <w:lang w:val="es-ES"/>
        </w:rPr>
        <w:t xml:space="preserve"> a </w:t>
      </w:r>
      <w:r w:rsidR="000F4230" w:rsidRPr="00AC5954">
        <w:rPr>
          <w:rFonts w:cs="Arial"/>
          <w:b/>
          <w:bCs/>
          <w:color w:val="000000" w:themeColor="text1"/>
          <w:lang w:val="es-ES"/>
        </w:rPr>
        <w:t>15:00</w:t>
      </w:r>
      <w:r w:rsidR="000F4230">
        <w:rPr>
          <w:rFonts w:cs="Arial"/>
          <w:b/>
          <w:bCs/>
          <w:color w:val="000000" w:themeColor="text1"/>
          <w:lang w:val="es-ES"/>
        </w:rPr>
        <w:t xml:space="preserve"> </w:t>
      </w:r>
      <w:r w:rsidR="00B3266D" w:rsidRPr="00BA777F">
        <w:rPr>
          <w:rFonts w:cs="Arial"/>
          <w:color w:val="000000" w:themeColor="text1"/>
          <w:lang w:val="es-ES"/>
        </w:rPr>
        <w:t>h</w:t>
      </w:r>
      <w:r w:rsidR="00B3266D">
        <w:rPr>
          <w:rFonts w:cs="Arial"/>
          <w:color w:val="000000" w:themeColor="text1"/>
          <w:lang w:val="es-ES"/>
        </w:rPr>
        <w:t>oras</w:t>
      </w:r>
      <w:r w:rsidR="00B3266D" w:rsidRPr="00BA777F">
        <w:rPr>
          <w:rFonts w:cs="Arial"/>
          <w:color w:val="000000" w:themeColor="text1"/>
          <w:lang w:val="es-ES"/>
        </w:rPr>
        <w:t>, del día</w:t>
      </w:r>
      <w:r w:rsidR="00B3266D">
        <w:rPr>
          <w:b/>
          <w:bCs/>
          <w:color w:val="000000" w:themeColor="text1"/>
        </w:rPr>
        <w:t xml:space="preserve"> </w:t>
      </w:r>
      <w:r w:rsidR="0000656E" w:rsidRPr="0000656E">
        <w:rPr>
          <w:b/>
          <w:bCs/>
          <w:color w:val="000000" w:themeColor="text1"/>
        </w:rPr>
        <w:t>12MAY2026</w:t>
      </w:r>
      <w:r w:rsidR="00B3266D" w:rsidRPr="00BA777F">
        <w:rPr>
          <w:rFonts w:cs="Arial"/>
          <w:color w:val="000000" w:themeColor="text1"/>
          <w:lang w:val="es-ES"/>
        </w:rPr>
        <w:t>, por motivo que se indica.</w:t>
      </w:r>
      <w:r w:rsidR="00B3266D">
        <w:rPr>
          <w:rFonts w:cs="Arial"/>
          <w:color w:val="000000" w:themeColor="text1"/>
          <w:lang w:val="es-ES"/>
        </w:rPr>
        <w:t xml:space="preserve"> </w:t>
      </w:r>
      <w:r w:rsidR="00B3266D">
        <w:rPr>
          <w:rFonts w:cs="Arial"/>
          <w:b/>
          <w:bCs/>
          <w:color w:val="000000" w:themeColor="text1"/>
          <w:u w:val="single"/>
          <w:lang w:val="es-ES"/>
        </w:rPr>
        <w:t>SOLICITA</w:t>
      </w:r>
    </w:p>
    <w:p w14:paraId="3A1A8386" w14:textId="77777777" w:rsidR="007A7373" w:rsidRDefault="007A7373" w:rsidP="007A7373">
      <w:pPr>
        <w:pStyle w:val="Sangradetextonormal"/>
        <w:tabs>
          <w:tab w:val="clear" w:pos="1560"/>
          <w:tab w:val="left" w:pos="2127"/>
          <w:tab w:val="left" w:pos="2835"/>
        </w:tabs>
        <w:ind w:left="2835" w:hanging="2835"/>
        <w:jc w:val="both"/>
        <w:rPr>
          <w:b/>
          <w:color w:val="000000" w:themeColor="text1"/>
        </w:rPr>
      </w:pPr>
    </w:p>
    <w:p w14:paraId="4AF4CD01" w14:textId="05923258" w:rsidR="007A7373" w:rsidRPr="00B3266D" w:rsidRDefault="007A7373" w:rsidP="00B3266D">
      <w:pPr>
        <w:pStyle w:val="Sangradetextonormal"/>
        <w:tabs>
          <w:tab w:val="clear" w:pos="1560"/>
          <w:tab w:val="left" w:pos="2127"/>
          <w:tab w:val="left" w:pos="2835"/>
        </w:tabs>
        <w:ind w:left="2835" w:hanging="2835"/>
        <w:jc w:val="both"/>
        <w:rPr>
          <w:color w:val="000000" w:themeColor="text1"/>
        </w:rPr>
      </w:pPr>
    </w:p>
    <w:p w14:paraId="2C697E86" w14:textId="536FD10E" w:rsidR="007A7373" w:rsidRPr="007772F9" w:rsidRDefault="007A7373" w:rsidP="007A7373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 w:cs="Arial"/>
          <w:sz w:val="24"/>
          <w:szCs w:val="24"/>
        </w:rPr>
      </w:pPr>
      <w:r w:rsidRPr="00593D67">
        <w:rPr>
          <w:rFonts w:ascii="Arial" w:hAnsi="Arial" w:cs="Arial"/>
          <w:sz w:val="24"/>
          <w:szCs w:val="24"/>
        </w:rPr>
        <w:tab/>
      </w:r>
      <w:r w:rsidR="00B3266D" w:rsidRPr="007772F9">
        <w:rPr>
          <w:rFonts w:ascii="Arial" w:hAnsi="Arial" w:cs="Arial"/>
          <w:sz w:val="24"/>
          <w:szCs w:val="24"/>
        </w:rPr>
        <w:t xml:space="preserve">Tengo el agrado de dirigirme a Ud., con la finalidad de solicitar, por quien corresponda, se proporcione una copia del video fílmico registrado por las cámaras de videovigilancia instaladas a inmediaciones de la </w:t>
      </w:r>
      <w:r w:rsidR="00750842" w:rsidRPr="007772F9">
        <w:rPr>
          <w:rFonts w:ascii="Arial" w:hAnsi="Arial" w:cs="Arial"/>
          <w:sz w:val="24"/>
          <w:szCs w:val="24"/>
        </w:rPr>
        <w:t>Av. Naranjal cdra. 10</w:t>
      </w:r>
      <w:r w:rsidR="00B3266D" w:rsidRPr="007772F9">
        <w:rPr>
          <w:rFonts w:ascii="Arial" w:hAnsi="Arial" w:cs="Arial"/>
          <w:sz w:val="24"/>
          <w:szCs w:val="24"/>
        </w:rPr>
        <w:t xml:space="preserve"> referencia</w:t>
      </w:r>
      <w:r w:rsidR="0000656E" w:rsidRPr="007772F9">
        <w:rPr>
          <w:rFonts w:ascii="Arial" w:hAnsi="Arial" w:cs="Arial"/>
          <w:sz w:val="24"/>
          <w:szCs w:val="24"/>
        </w:rPr>
        <w:t xml:space="preserve"> sin referencia consignada</w:t>
      </w:r>
      <w:r w:rsidR="00B3266D" w:rsidRPr="007772F9">
        <w:rPr>
          <w:rFonts w:ascii="Arial" w:hAnsi="Arial" w:cs="Arial"/>
          <w:sz w:val="24"/>
          <w:szCs w:val="24"/>
        </w:rPr>
        <w:t>, por encontrarse próximo al lugar donde se suscitó un accidente de tránsito (</w:t>
      </w:r>
      <w:r w:rsidR="00AC5954" w:rsidRPr="007772F9">
        <w:rPr>
          <w:rFonts w:ascii="Arial" w:hAnsi="Arial" w:cs="Arial"/>
          <w:sz w:val="24"/>
          <w:szCs w:val="24"/>
        </w:rPr>
        <w:t>Atropello de consecuencia Muerte y Daños materiales</w:t>
      </w:r>
      <w:r w:rsidR="00B3266D" w:rsidRPr="007772F9">
        <w:rPr>
          <w:rFonts w:ascii="Arial" w:hAnsi="Arial" w:cs="Arial"/>
          <w:sz w:val="24"/>
          <w:szCs w:val="24"/>
        </w:rPr>
        <w:t xml:space="preserve">), ocurrido el día </w:t>
      </w:r>
      <w:r w:rsidR="0000656E" w:rsidRPr="00FA4E08">
        <w:rPr>
          <w:rFonts w:ascii="Arial" w:hAnsi="Arial" w:cs="Arial"/>
          <w:b/>
          <w:bCs/>
          <w:sz w:val="24"/>
          <w:szCs w:val="24"/>
        </w:rPr>
        <w:t>12MAY2026</w:t>
      </w:r>
      <w:r w:rsidR="00B3266D" w:rsidRPr="007772F9">
        <w:rPr>
          <w:rFonts w:ascii="Arial" w:hAnsi="Arial" w:cs="Arial"/>
          <w:sz w:val="24"/>
          <w:szCs w:val="24"/>
        </w:rPr>
        <w:t xml:space="preserve">, entre las </w:t>
      </w:r>
      <w:r w:rsidR="007772F9" w:rsidRPr="007772F9"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t>12:00 a 15:00</w:t>
      </w:r>
      <w:r w:rsidR="0000656E" w:rsidRPr="007772F9">
        <w:rPr>
          <w:rFonts w:ascii="Arial" w:hAnsi="Arial" w:cs="Arial"/>
          <w:sz w:val="24"/>
          <w:szCs w:val="24"/>
        </w:rPr>
        <w:t xml:space="preserve"> </w:t>
      </w:r>
      <w:r w:rsidR="00B3266D" w:rsidRPr="007772F9">
        <w:rPr>
          <w:rFonts w:ascii="Arial" w:hAnsi="Arial" w:cs="Arial"/>
          <w:sz w:val="24"/>
          <w:szCs w:val="24"/>
        </w:rPr>
        <w:t>horas aproximadamente, siendo posible que las mencionadas cámaras hayan captado imágenes de los momentos previos, durante y posteriores a la ocurrencia del hecho.</w:t>
      </w:r>
    </w:p>
    <w:p w14:paraId="6627A861" w14:textId="77777777" w:rsidR="007A7373" w:rsidRPr="00612D03" w:rsidRDefault="007A7373" w:rsidP="007A7373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sz w:val="24"/>
        </w:rPr>
      </w:pPr>
    </w:p>
    <w:p w14:paraId="1A7378F1" w14:textId="12AF06DB" w:rsidR="007A7373" w:rsidRPr="00612D03" w:rsidRDefault="007A7373" w:rsidP="007A7373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sz w:val="24"/>
        </w:rPr>
      </w:pPr>
      <w:r w:rsidRPr="00612D03">
        <w:rPr>
          <w:rFonts w:ascii="Arial" w:hAnsi="Arial"/>
          <w:sz w:val="24"/>
        </w:rPr>
        <w:tab/>
      </w:r>
      <w:r w:rsidR="00B3266D" w:rsidRPr="00B3266D">
        <w:rPr>
          <w:rFonts w:ascii="Arial" w:hAnsi="Arial"/>
          <w:sz w:val="24"/>
        </w:rPr>
        <w:t>La presente solicitud reviste carácter de MUY URGENTE, al encontrarse en trámite una investigación dispuesta por</w:t>
      </w:r>
      <w:r w:rsidR="0000656E">
        <w:rPr>
          <w:rFonts w:ascii="Arial" w:hAnsi="Arial"/>
          <w:sz w:val="24"/>
        </w:rPr>
        <w:t xml:space="preserve"> </w:t>
      </w:r>
      <w:r w:rsidR="000A43CF" w:rsidRPr="000A43CF">
        <w:rPr>
          <w:rFonts w:ascii="Arial" w:hAnsi="Arial"/>
          <w:sz w:val="24"/>
        </w:rPr>
        <w:t>Fiscalia Corporativa de Tránsito y Seguridad Vial-Primer Despacho-Lima Norte</w:t>
      </w:r>
      <w:r w:rsidR="00B3266D" w:rsidRPr="00B3266D">
        <w:rPr>
          <w:rFonts w:ascii="Arial" w:hAnsi="Arial"/>
          <w:sz w:val="24"/>
        </w:rPr>
        <w:t>, la cual viene siendo ejecutada por esta Unidad Especializada, resultando dicho material audiovisual de vital importancia para la adecuada determinación de responsabilidades y el esclarecimiento de los hechos.</w:t>
      </w:r>
    </w:p>
    <w:p w14:paraId="5AF37803" w14:textId="77777777" w:rsidR="007A7373" w:rsidRDefault="007A7373" w:rsidP="007A7373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color w:val="000000" w:themeColor="text1"/>
          <w:sz w:val="24"/>
        </w:rPr>
      </w:pPr>
    </w:p>
    <w:p w14:paraId="494FE959" w14:textId="62D9570D" w:rsidR="007A7373" w:rsidRPr="009B257E" w:rsidRDefault="007A7373" w:rsidP="007A7373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color w:val="000000" w:themeColor="text1"/>
          <w:sz w:val="24"/>
        </w:rPr>
      </w:pPr>
      <w:r>
        <w:rPr>
          <w:rFonts w:ascii="Arial" w:hAnsi="Arial"/>
          <w:color w:val="000000" w:themeColor="text1"/>
          <w:sz w:val="24"/>
        </w:rPr>
        <w:tab/>
      </w:r>
      <w:r w:rsidRPr="009B257E">
        <w:rPr>
          <w:rFonts w:ascii="Arial" w:hAnsi="Arial"/>
          <w:color w:val="000000" w:themeColor="text1"/>
          <w:sz w:val="24"/>
        </w:rPr>
        <w:t>Aprovecho la oportunidad para expresarle los sentimientos más distinguidos y alta estima personal.</w:t>
      </w:r>
    </w:p>
    <w:p w14:paraId="19B7E881" w14:textId="46ED7EA4" w:rsidR="007A7373" w:rsidRPr="009B257E" w:rsidRDefault="00903B8D" w:rsidP="007A7373">
      <w:pPr>
        <w:tabs>
          <w:tab w:val="left" w:pos="2835"/>
        </w:tabs>
        <w:jc w:val="both"/>
        <w:rPr>
          <w:rFonts w:ascii="Arial" w:hAnsi="Arial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A064AC7" wp14:editId="7CFFCF73">
            <wp:simplePos x="0" y="0"/>
            <wp:positionH relativeFrom="column">
              <wp:posOffset>3646017</wp:posOffset>
            </wp:positionH>
            <wp:positionV relativeFrom="paragraph">
              <wp:posOffset>134555</wp:posOffset>
            </wp:positionV>
            <wp:extent cx="1674254" cy="1202257"/>
            <wp:effectExtent l="0" t="0" r="0" b="0"/>
            <wp:wrapNone/>
            <wp:docPr id="1269782864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82864" name="Imagen 12697828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254" cy="1202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5F694A" w14:textId="3195A9AF" w:rsidR="007A7373" w:rsidRPr="009B257E" w:rsidRDefault="007A7373" w:rsidP="007A7373">
      <w:pPr>
        <w:tabs>
          <w:tab w:val="left" w:pos="2835"/>
        </w:tabs>
        <w:jc w:val="both"/>
        <w:rPr>
          <w:rFonts w:ascii="Arial" w:hAnsi="Arial"/>
          <w:color w:val="000000" w:themeColor="text1"/>
          <w:szCs w:val="24"/>
        </w:rPr>
      </w:pPr>
      <w:r w:rsidRPr="009B257E">
        <w:rPr>
          <w:rFonts w:ascii="Arial" w:hAnsi="Arial"/>
          <w:color w:val="000000" w:themeColor="text1"/>
          <w:szCs w:val="24"/>
        </w:rPr>
        <w:tab/>
      </w:r>
      <w:r w:rsidRPr="009B257E">
        <w:rPr>
          <w:rFonts w:ascii="Arial" w:hAnsi="Arial"/>
          <w:color w:val="000000" w:themeColor="text1"/>
          <w:szCs w:val="24"/>
        </w:rPr>
        <w:tab/>
      </w:r>
      <w:r w:rsidRPr="009B257E">
        <w:rPr>
          <w:rFonts w:ascii="Arial" w:hAnsi="Arial"/>
          <w:color w:val="000000" w:themeColor="text1"/>
          <w:szCs w:val="24"/>
        </w:rPr>
        <w:tab/>
      </w:r>
      <w:r w:rsidRPr="009B257E">
        <w:rPr>
          <w:rFonts w:ascii="Arial" w:hAnsi="Arial"/>
          <w:color w:val="000000" w:themeColor="text1"/>
          <w:szCs w:val="24"/>
        </w:rPr>
        <w:tab/>
      </w:r>
      <w:r w:rsidRPr="009B257E">
        <w:rPr>
          <w:rFonts w:ascii="Arial" w:hAnsi="Arial"/>
          <w:color w:val="000000" w:themeColor="text1"/>
          <w:szCs w:val="24"/>
        </w:rPr>
        <w:tab/>
      </w:r>
      <w:r w:rsidRPr="009B257E">
        <w:rPr>
          <w:rFonts w:ascii="Arial" w:hAnsi="Arial"/>
          <w:color w:val="000000" w:themeColor="text1"/>
          <w:szCs w:val="24"/>
        </w:rPr>
        <w:tab/>
      </w:r>
      <w:r w:rsidRPr="0081251A">
        <w:rPr>
          <w:rFonts w:ascii="Arial" w:hAnsi="Arial"/>
          <w:color w:val="000000" w:themeColor="text1"/>
          <w:sz w:val="24"/>
          <w:szCs w:val="24"/>
        </w:rPr>
        <w:t>Dios guarde a Ud.</w:t>
      </w:r>
    </w:p>
    <w:p w14:paraId="4A572036" w14:textId="098EC60D" w:rsidR="007A7373" w:rsidRPr="009B257E" w:rsidRDefault="00B3266D" w:rsidP="007A7373">
      <w:pPr>
        <w:tabs>
          <w:tab w:val="left" w:pos="2835"/>
        </w:tabs>
        <w:jc w:val="both"/>
        <w:rPr>
          <w:rFonts w:ascii="Arial" w:hAnsi="Arial"/>
          <w:color w:val="000000" w:themeColor="text1"/>
          <w:szCs w:val="24"/>
        </w:rPr>
      </w:pPr>
      <w:r>
        <w:rPr>
          <w:rFonts w:ascii="Arial" w:hAnsi="Arial"/>
          <w:noProof/>
          <w:color w:val="000000" w:themeColor="text1"/>
          <w:szCs w:val="24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DB86D92" wp14:editId="3026B473">
                <wp:simplePos x="0" y="0"/>
                <wp:positionH relativeFrom="column">
                  <wp:posOffset>2606357</wp:posOffset>
                </wp:positionH>
                <wp:positionV relativeFrom="paragraph">
                  <wp:posOffset>23211</wp:posOffset>
                </wp:positionV>
                <wp:extent cx="1183570" cy="1315514"/>
                <wp:effectExtent l="0" t="0" r="0" b="0"/>
                <wp:wrapNone/>
                <wp:docPr id="23" name="Grupo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3570" cy="1315514"/>
                          <a:chOff x="0" y="-7088"/>
                          <a:chExt cx="1183640" cy="1315720"/>
                        </a:xfrm>
                        <a:noFill/>
                      </wpg:grpSpPr>
                      <wps:wsp>
                        <wps:cNvPr id="24" name="Cuadro de texto 24"/>
                        <wps:cNvSpPr txBox="1"/>
                        <wps:spPr>
                          <a:xfrm>
                            <a:off x="0" y="-7088"/>
                            <a:ext cx="1183640" cy="1315720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1D64636" w14:textId="77777777" w:rsidR="0048654B" w:rsidRPr="00817999" w:rsidRDefault="0048654B" w:rsidP="0048654B">
                              <w:pPr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sym w:font="Symbol" w:char="F0B7"/>
                              </w: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t xml:space="preserve"> POLICÍA NACIONAL DEL PERÚ </w:t>
                              </w: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sym w:font="Symbol" w:char="F0B7"/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ArchUp">
                            <a:avLst/>
                          </a:prstTxWarp>
                          <a:noAutofit/>
                        </wps:bodyPr>
                      </wps:wsp>
                      <wpg:grpSp>
                        <wpg:cNvPr id="25" name="Grupo 25"/>
                        <wpg:cNvGrpSpPr/>
                        <wpg:grpSpPr>
                          <a:xfrm>
                            <a:off x="52388" y="19915"/>
                            <a:ext cx="1063105" cy="1073596"/>
                            <a:chOff x="0" y="10390"/>
                            <a:chExt cx="1063105" cy="1073596"/>
                          </a:xfrm>
                          <a:grpFill/>
                        </wpg:grpSpPr>
                        <wps:wsp>
                          <wps:cNvPr id="26" name="Cuadro de texto 26"/>
                          <wps:cNvSpPr txBox="1"/>
                          <wps:spPr>
                            <a:xfrm>
                              <a:off x="0" y="314325"/>
                              <a:ext cx="1051164" cy="769661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258955" w14:textId="77777777" w:rsidR="0048654B" w:rsidRPr="00194948" w:rsidRDefault="0048654B" w:rsidP="0048654B">
                                <w:pPr>
                                  <w:jc w:val="center"/>
                                  <w:rPr>
                                    <w:rFonts w:ascii="Arial" w:hAnsi="Arial" w:cs="Arial"/>
                                    <w:noProof/>
                                    <w:color w:val="000000" w:themeColor="text1"/>
                                    <w:sz w:val="18"/>
                                    <w:szCs w:val="1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194948">
                                  <w:rPr>
                                    <w:rFonts w:ascii="Arial" w:hAnsi="Arial" w:cs="Arial"/>
                                    <w:noProof/>
                                    <w:color w:val="000000" w:themeColor="text1"/>
                                    <w:sz w:val="18"/>
                                    <w:szCs w:val="1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UIAT - NORTE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ArchDown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7" name="Grupo 27"/>
                          <wpg:cNvGrpSpPr/>
                          <wpg:grpSpPr>
                            <a:xfrm>
                              <a:off x="5195" y="10390"/>
                              <a:ext cx="1057910" cy="1062313"/>
                              <a:chOff x="5198" y="10390"/>
                              <a:chExt cx="1058529" cy="1062339"/>
                            </a:xfrm>
                            <a:grpFill/>
                          </wpg:grpSpPr>
                          <wpg:grpSp>
                            <wpg:cNvPr id="28" name="Grupo 28"/>
                            <wpg:cNvGrpSpPr/>
                            <wpg:grpSpPr>
                              <a:xfrm>
                                <a:off x="5198" y="10390"/>
                                <a:ext cx="1058529" cy="1062339"/>
                                <a:chOff x="5198" y="10394"/>
                                <a:chExt cx="1058545" cy="1062647"/>
                              </a:xfrm>
                              <a:grpFill/>
                            </wpg:grpSpPr>
                            <wps:wsp>
                              <wps:cNvPr id="29" name="Elipse 29"/>
                              <wps:cNvSpPr/>
                              <wps:spPr>
                                <a:xfrm>
                                  <a:off x="5198" y="10394"/>
                                  <a:ext cx="1058545" cy="1062647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Elipse 30"/>
                              <wps:cNvSpPr/>
                              <wps:spPr>
                                <a:xfrm>
                                  <a:off x="184196" y="197352"/>
                                  <a:ext cx="693763" cy="687444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19050" cmpd="thickThin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Elipse 31"/>
                              <wps:cNvSpPr/>
                              <wps:spPr>
                                <a:xfrm>
                                  <a:off x="29603" y="29603"/>
                                  <a:ext cx="1003208" cy="1009787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32" name="Grupo 32"/>
                            <wpg:cNvGrpSpPr/>
                            <wpg:grpSpPr>
                              <a:xfrm>
                                <a:off x="207818" y="190005"/>
                                <a:ext cx="656291" cy="560937"/>
                                <a:chOff x="0" y="0"/>
                                <a:chExt cx="680550" cy="560937"/>
                              </a:xfrm>
                              <a:grpFill/>
                            </wpg:grpSpPr>
                            <pic:pic xmlns:pic="http://schemas.openxmlformats.org/drawingml/2006/picture">
                              <pic:nvPicPr>
                                <pic:cNvPr id="33" name="Imagen 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grayscl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9765" y="176762"/>
                                  <a:ext cx="360680" cy="384175"/>
                                </a:xfrm>
                                <a:prstGeom prst="rect">
                                  <a:avLst/>
                                </a:prstGeom>
                                <a:grpFill/>
                              </pic:spPr>
                            </pic:pic>
                            <wps:wsp>
                              <wps:cNvPr id="34" name="Cuadro de texto 34"/>
                              <wps:cNvSpPr txBox="1">
                                <a:spLocks noChangeArrowheads="1" noChangeShapeType="1" noTextEdit="1"/>
                              </wps:cNvSpPr>
                              <wps:spPr bwMode="auto">
                                <a:xfrm>
                                  <a:off x="0" y="0"/>
                                  <a:ext cx="680550" cy="431430"/>
                                </a:xfrm>
                                <a:prstGeom prst="rect">
                                  <a:avLst/>
                                </a:prstGeom>
                                <a:grpFill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9F02A01" w14:textId="77777777" w:rsidR="0048654B" w:rsidRPr="00194948" w:rsidRDefault="0048654B" w:rsidP="0048654B">
                                    <w:pPr>
                                      <w:rPr>
                                        <w:rFonts w:ascii="Arial" w:hAnsi="Arial" w:cs="Arial"/>
                                      </w:rPr>
                                    </w:pPr>
                                    <w:r w:rsidRPr="00194948">
                                      <w:rPr>
                                        <w:rFonts w:ascii="Arial" w:hAnsi="Arial" w:cs="Arial"/>
                                      </w:rPr>
                                      <w:t>REPÚBLICA DEL PERÚ</w:t>
                                    </w:r>
                                  </w:p>
                                </w:txbxContent>
                              </wps:txbx>
                              <wps:bodyPr spcFirstLastPara="1" wrap="square" numCol="1" fromWordArt="1">
                                <a:prstTxWarp prst="textArchUp">
                                  <a:avLst>
                                    <a:gd name="adj" fmla="val 11561151"/>
                                  </a:avLst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DB86D92" id="Grupo 23" o:spid="_x0000_s1026" style="position:absolute;left:0;text-align:left;margin-left:205.2pt;margin-top:1.85pt;width:93.2pt;height:103.6pt;z-index:251654144" coordorigin=",-70" coordsize="11836,131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4" o:spid="_x0000_s1027" type="#_x0000_t202" style="position:absolute;top:-70;width:11836;height:131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" filled="f" stroked="f">
                  <v:textbox>
                    <w:txbxContent>
                      <w:p w14:paraId="71D64636" w14:textId="77777777" w:rsidR="0048654B" w:rsidRPr="00817999" w:rsidRDefault="0048654B" w:rsidP="0048654B">
                        <w:pP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</w:pP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sym w:font="Symbol" w:char="F0B7"/>
                        </w: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t xml:space="preserve"> POLICÍA NACIONAL DEL PERÚ </w:t>
                        </w: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sym w:font="Symbol" w:char="F0B7"/>
                        </w:r>
                      </w:p>
                    </w:txbxContent>
                  </v:textbox>
                </v:shape>
                <v:group id="Grupo 25" o:spid="_x0000_s1028" style="position:absolute;left:523;top:199;width:10631;height:10736" coordorigin=",103" coordsize="10631,10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Cuadro de texto 26" o:spid="_x0000_s1029" type="#_x0000_t202" style="position:absolute;top:3143;width:10511;height:76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" filled="f" stroked="f">
                    <v:textbox>
                      <w:txbxContent>
                        <w:p w14:paraId="5C258955" w14:textId="77777777" w:rsidR="0048654B" w:rsidRPr="00194948" w:rsidRDefault="0048654B" w:rsidP="0048654B">
                          <w:pPr>
                            <w:jc w:val="center"/>
                            <w:rPr>
                              <w:rFonts w:ascii="Arial" w:hAnsi="Arial" w:cs="Arial"/>
                              <w:noProof/>
                              <w:color w:val="000000" w:themeColor="text1"/>
                              <w:sz w:val="18"/>
                              <w:szCs w:val="1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4948">
                            <w:rPr>
                              <w:rFonts w:ascii="Arial" w:hAnsi="Arial" w:cs="Arial"/>
                              <w:noProof/>
                              <w:color w:val="000000" w:themeColor="text1"/>
                              <w:sz w:val="18"/>
                              <w:szCs w:val="1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UIAT - NORTE</w:t>
                          </w:r>
                        </w:p>
                      </w:txbxContent>
                    </v:textbox>
                  </v:shape>
                  <v:group id="Grupo 27" o:spid="_x0000_s1030" style="position:absolute;left:51;top:103;width:10580;height:10624" coordorigin="51,103" coordsize="10585,10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group id="Grupo 28" o:spid="_x0000_s1031" style="position:absolute;left:51;top:103;width:10586;height:10624" coordorigin="51,103" coordsize="10585,10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<v:oval id="Elipse 29" o:spid="_x0000_s1032" style="position:absolute;left:51;top:103;width:10586;height:106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" filled="f" strokecolor="black [3213]" strokeweight="1pt">
                        <v:stroke joinstyle="miter"/>
                      </v:oval>
                      <v:oval id="Elipse 30" o:spid="_x0000_s1033" style="position:absolute;left:1841;top:1973;width:6938;height:6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" filled="f" strokecolor="black [3213]" strokeweight="1.5pt">
                        <v:stroke linestyle="thickThin" joinstyle="miter"/>
                      </v:oval>
                      <v:oval id="Elipse 31" o:spid="_x0000_s1034" style="position:absolute;left:296;top:296;width:10032;height:10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" filled="f" strokecolor="black [3213]" strokeweight=".5pt">
                        <v:stroke joinstyle="miter"/>
                      </v:oval>
                    </v:group>
                    <v:group id="Grupo 32" o:spid="_x0000_s1035" style="position:absolute;left:2078;top:1900;width:6563;height:5609" coordsize="6805,5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33" o:spid="_x0000_s1036" type="#_x0000_t75" style="position:absolute;left:1597;top:1767;width:3607;height:3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">
                        <v:imagedata r:id="rId10" o:title="" grayscale="t"/>
                      </v:shape>
                      <v:shape id="Cuadro de texto 34" o:spid="_x0000_s1037" type="#_x0000_t202" style="position:absolute;width:6805;height:4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      <o:lock v:ext="edit" shapetype="t"/>
                        <v:textbox>
                          <w:txbxContent>
                            <w:p w14:paraId="09F02A01" w14:textId="77777777" w:rsidR="0048654B" w:rsidRPr="00194948" w:rsidRDefault="0048654B" w:rsidP="0048654B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94948">
                                <w:rPr>
                                  <w:rFonts w:ascii="Arial" w:hAnsi="Arial" w:cs="Arial"/>
                                </w:rPr>
                                <w:t>REPÚBLICA DEL PERÚ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</w:p>
    <w:p w14:paraId="64C65CB8" w14:textId="1B16482F" w:rsidR="00475255" w:rsidRDefault="00475255" w:rsidP="007A7373">
      <w:pPr>
        <w:tabs>
          <w:tab w:val="left" w:pos="2835"/>
        </w:tabs>
        <w:jc w:val="both"/>
        <w:rPr>
          <w:rFonts w:ascii="Arial" w:hAnsi="Arial"/>
          <w:color w:val="000000" w:themeColor="text1"/>
          <w:szCs w:val="24"/>
        </w:rPr>
      </w:pPr>
    </w:p>
    <w:p w14:paraId="1FC718D3" w14:textId="7442A30C" w:rsidR="007A7373" w:rsidRPr="00475255" w:rsidRDefault="007772F9" w:rsidP="007A7373">
      <w:pPr>
        <w:tabs>
          <w:tab w:val="left" w:pos="2835"/>
        </w:tabs>
        <w:jc w:val="both"/>
        <w:rPr>
          <w:rFonts w:ascii="Arial" w:hAnsi="Arial"/>
          <w:color w:val="000000" w:themeColor="text1"/>
          <w:szCs w:val="24"/>
        </w:rPr>
      </w:pPr>
      <w:r>
        <w:rPr>
          <w:rFonts w:ascii="Arial" w:hAnsi="Arial"/>
          <w:color w:val="000000" w:themeColor="text1"/>
        </w:rPr>
        <w:t>JASV</w:t>
      </w:r>
      <w:r w:rsidR="007A7373" w:rsidRPr="009B257E">
        <w:rPr>
          <w:rFonts w:ascii="Arial" w:hAnsi="Arial"/>
          <w:color w:val="000000" w:themeColor="text1"/>
        </w:rPr>
        <w:t>/</w:t>
      </w:r>
      <w:proofErr w:type="spellStart"/>
      <w:r w:rsidR="007A7373">
        <w:rPr>
          <w:rFonts w:ascii="Arial" w:hAnsi="Arial"/>
          <w:color w:val="000000" w:themeColor="text1"/>
        </w:rPr>
        <w:t>gms</w:t>
      </w:r>
      <w:proofErr w:type="spellEnd"/>
    </w:p>
    <w:p w14:paraId="34100C9A" w14:textId="669AD889" w:rsidR="007A7373" w:rsidRPr="001B04B9" w:rsidRDefault="00903B8D" w:rsidP="007A7373">
      <w:pPr>
        <w:jc w:val="both"/>
        <w:rPr>
          <w:rFonts w:ascii="Arial" w:hAnsi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4FE71E" wp14:editId="266998FB">
                <wp:simplePos x="0" y="0"/>
                <wp:positionH relativeFrom="column">
                  <wp:posOffset>3362807</wp:posOffset>
                </wp:positionH>
                <wp:positionV relativeFrom="paragraph">
                  <wp:posOffset>92010</wp:posOffset>
                </wp:positionV>
                <wp:extent cx="2266315" cy="869950"/>
                <wp:effectExtent l="0" t="0" r="0" b="6350"/>
                <wp:wrapNone/>
                <wp:docPr id="44911927" name="Cuadro de texto 1">
                  <a:extLst xmlns:a="http://schemas.openxmlformats.org/drawingml/2006/main">
                    <a:ext uri="{147F2762-F138-4A5C-976F-8EAC2B608ADB}">
                      <a16:predDERef xmlns:a16="http://schemas.microsoft.com/office/drawing/2014/main" pred="{FF73D199-599D-4D2A-B7E9-A1EB9C959DE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315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A41352" w14:textId="77777777" w:rsidR="00903B8D" w:rsidRDefault="00903B8D" w:rsidP="00903B8D">
                            <w:pPr>
                              <w:jc w:val="center"/>
                              <w:textAlignment w:val="baseline"/>
                              <w:rPr>
                                <w:rFonts w:ascii="Courier" w:hAnsi="Courier"/>
                                <w:color w:val="000000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Courier" w:hAnsi="Courier"/>
                                <w:color w:val="000000"/>
                                <w:sz w:val="13"/>
                                <w:szCs w:val="13"/>
                                <w:lang w:val="es-ES"/>
                              </w:rPr>
                              <w:t>_______________________________</w:t>
                            </w:r>
                          </w:p>
                          <w:p w14:paraId="3085EE15" w14:textId="77777777" w:rsidR="00903B8D" w:rsidRPr="0043063A" w:rsidRDefault="00903B8D" w:rsidP="00903B8D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OA-337651</w:t>
                            </w:r>
                          </w:p>
                          <w:p w14:paraId="1D0B6570" w14:textId="3A3951B0" w:rsidR="00903B8D" w:rsidRDefault="00426893" w:rsidP="00903B8D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José</w:t>
                            </w:r>
                            <w:r w:rsidR="00903B8D"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 Antonio SUASNABAR VIDARTE</w:t>
                            </w:r>
                          </w:p>
                          <w:p w14:paraId="593F29F1" w14:textId="77777777" w:rsidR="00903B8D" w:rsidRPr="0043063A" w:rsidRDefault="00903B8D" w:rsidP="00903B8D">
                            <w:pPr>
                              <w:ind w:firstLine="144"/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COMANDANTE PNP</w:t>
                            </w:r>
                          </w:p>
                          <w:p w14:paraId="6738DB7D" w14:textId="77777777" w:rsidR="00903B8D" w:rsidRDefault="00903B8D" w:rsidP="00903B8D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 xml:space="preserve">JEFE DE LA UNIDAD DE INVESTIGACIÓN </w:t>
                            </w:r>
                          </w:p>
                          <w:p w14:paraId="0B493B8E" w14:textId="77777777" w:rsidR="00903B8D" w:rsidRDefault="00903B8D" w:rsidP="00903B8D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DE ACCIDENTES DE TRÁNSITO LIMA NORTE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FE71E" id="Cuadro de texto 1" o:spid="_x0000_s1038" type="#_x0000_t202" style="position:absolute;left:0;text-align:left;margin-left:264.8pt;margin-top:7.25pt;width:178.45pt;height:6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" filled="f" stroked="f">
                <v:textbox>
                  <w:txbxContent>
                    <w:p w14:paraId="0BA41352" w14:textId="77777777" w:rsidR="00903B8D" w:rsidRDefault="00903B8D" w:rsidP="00903B8D">
                      <w:pPr>
                        <w:jc w:val="center"/>
                        <w:textAlignment w:val="baseline"/>
                        <w:rPr>
                          <w:rFonts w:ascii="Courier" w:hAnsi="Courier"/>
                          <w:color w:val="000000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Courier" w:hAnsi="Courier"/>
                          <w:color w:val="000000"/>
                          <w:sz w:val="13"/>
                          <w:szCs w:val="13"/>
                          <w:lang w:val="es-ES"/>
                        </w:rPr>
                        <w:t>_______________________________</w:t>
                      </w:r>
                    </w:p>
                    <w:p w14:paraId="3085EE15" w14:textId="77777777" w:rsidR="00903B8D" w:rsidRPr="0043063A" w:rsidRDefault="00903B8D" w:rsidP="00903B8D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OA-337651</w:t>
                      </w:r>
                    </w:p>
                    <w:p w14:paraId="1D0B6570" w14:textId="3A3951B0" w:rsidR="00903B8D" w:rsidRDefault="00426893" w:rsidP="00903B8D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  <w:t>José</w:t>
                      </w:r>
                      <w:r w:rsidR="00903B8D"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 Antonio SUASNABAR VIDARTE</w:t>
                      </w:r>
                    </w:p>
                    <w:p w14:paraId="593F29F1" w14:textId="77777777" w:rsidR="00903B8D" w:rsidRPr="0043063A" w:rsidRDefault="00903B8D" w:rsidP="00903B8D">
                      <w:pPr>
                        <w:ind w:firstLine="144"/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COMANDANTE PNP</w:t>
                      </w:r>
                    </w:p>
                    <w:p w14:paraId="6738DB7D" w14:textId="77777777" w:rsidR="00903B8D" w:rsidRDefault="00903B8D" w:rsidP="00903B8D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  <w:t xml:space="preserve">JEFE DE LA UNIDAD DE INVESTIGACIÓN </w:t>
                      </w:r>
                    </w:p>
                    <w:p w14:paraId="0B493B8E" w14:textId="77777777" w:rsidR="00903B8D" w:rsidRDefault="00903B8D" w:rsidP="00903B8D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  <w:t>DE ACCIDENTES DE TRÁNSITO LIMA NORTE</w:t>
                      </w:r>
                    </w:p>
                  </w:txbxContent>
                </v:textbox>
              </v:shape>
            </w:pict>
          </mc:Fallback>
        </mc:AlternateContent>
      </w:r>
    </w:p>
    <w:p w14:paraId="66C04164" w14:textId="30E1FBC0" w:rsidR="007A7373" w:rsidRPr="001B04B9" w:rsidRDefault="007A7373" w:rsidP="007A7373">
      <w:pPr>
        <w:jc w:val="both"/>
        <w:rPr>
          <w:rFonts w:ascii="Arial" w:hAnsi="Arial"/>
        </w:rPr>
      </w:pPr>
    </w:p>
    <w:p w14:paraId="7899842C" w14:textId="22A00E93" w:rsidR="007A7373" w:rsidRPr="001B04B9" w:rsidRDefault="007A7373" w:rsidP="007A7373">
      <w:pPr>
        <w:jc w:val="center"/>
        <w:rPr>
          <w:rFonts w:ascii="Arial" w:hAnsi="Arial"/>
        </w:rPr>
      </w:pPr>
    </w:p>
    <w:p w14:paraId="34708CF0" w14:textId="057B549D" w:rsidR="007A7373" w:rsidRDefault="007A7373" w:rsidP="007A7373"/>
    <w:p w14:paraId="5CDB9DE4" w14:textId="040D19FF" w:rsidR="007A7373" w:rsidRDefault="007A7373" w:rsidP="007A7373"/>
    <w:p w14:paraId="70451156" w14:textId="77777777" w:rsidR="007A7373" w:rsidRDefault="007A7373" w:rsidP="007A7373"/>
    <w:p w14:paraId="24B70475" w14:textId="77777777" w:rsidR="007A7373" w:rsidRDefault="007A7373" w:rsidP="007A7373"/>
    <w:sectPr w:rsidR="007A7373" w:rsidSect="00B02D09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1418" w:right="1134" w:bottom="1134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391E1" w14:textId="77777777" w:rsidR="004A6E05" w:rsidRDefault="004A6E05" w:rsidP="004303A2">
      <w:r>
        <w:separator/>
      </w:r>
    </w:p>
  </w:endnote>
  <w:endnote w:type="continuationSeparator" w:id="0">
    <w:p w14:paraId="1BD506EF" w14:textId="77777777" w:rsidR="004A6E05" w:rsidRDefault="004A6E05" w:rsidP="0043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urier">
    <w:altName w:val="Courier New"/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02756" w14:textId="77777777" w:rsidR="00916FA1" w:rsidRPr="009A606F" w:rsidRDefault="00D7143C" w:rsidP="009A606F">
    <w:pPr>
      <w:pStyle w:val="Piedepgina"/>
      <w:jc w:val="center"/>
      <w:rPr>
        <w:rFonts w:ascii="Calibri" w:hAnsi="Calibri"/>
        <w:sz w:val="22"/>
      </w:rPr>
    </w:pPr>
    <w:r>
      <w:rPr>
        <w:rFonts w:ascii="Calibri" w:hAnsi="Calibri"/>
        <w:sz w:val="22"/>
      </w:rPr>
      <w:t>UNIDAD DE</w:t>
    </w:r>
    <w:r w:rsidR="00916FA1" w:rsidRPr="009A606F">
      <w:rPr>
        <w:rFonts w:ascii="Calibri" w:hAnsi="Calibri"/>
        <w:sz w:val="22"/>
      </w:rPr>
      <w:t xml:space="preserve"> INVESTIGACION DE ACCIDENTES DE TRANSITO</w:t>
    </w:r>
    <w:r w:rsidR="00B477EE">
      <w:rPr>
        <w:rFonts w:ascii="Calibri" w:hAnsi="Calibri"/>
        <w:sz w:val="22"/>
      </w:rPr>
      <w:t>-NORTE</w:t>
    </w:r>
  </w:p>
  <w:p w14:paraId="3171F93E" w14:textId="77777777" w:rsidR="00916FA1" w:rsidRPr="009A606F" w:rsidRDefault="00B477EE" w:rsidP="009A606F">
    <w:pPr>
      <w:pStyle w:val="Piedepgina"/>
      <w:jc w:val="center"/>
      <w:rPr>
        <w:rFonts w:ascii="Calibri" w:hAnsi="Calibri"/>
        <w:sz w:val="22"/>
      </w:rPr>
    </w:pPr>
    <w:r>
      <w:rPr>
        <w:rFonts w:ascii="Calibri" w:hAnsi="Calibri"/>
        <w:sz w:val="22"/>
      </w:rPr>
      <w:t>Carretera Panamericana Norte Km. 42 (</w:t>
    </w:r>
    <w:proofErr w:type="spellStart"/>
    <w:r>
      <w:rPr>
        <w:rFonts w:ascii="Calibri" w:hAnsi="Calibri"/>
        <w:sz w:val="22"/>
      </w:rPr>
      <w:t>alt</w:t>
    </w:r>
    <w:proofErr w:type="spellEnd"/>
    <w:r>
      <w:rPr>
        <w:rFonts w:ascii="Calibri" w:hAnsi="Calibri"/>
        <w:sz w:val="22"/>
      </w:rPr>
      <w:t>. Garita de Control SUNAT) Santa Rosa</w:t>
    </w:r>
  </w:p>
  <w:p w14:paraId="7C7381AF" w14:textId="77777777" w:rsidR="00916FA1" w:rsidRPr="009A606F" w:rsidRDefault="00916FA1" w:rsidP="009A606F">
    <w:pPr>
      <w:pStyle w:val="Piedepgina"/>
      <w:jc w:val="center"/>
      <w:rPr>
        <w:rFonts w:ascii="Calibri" w:hAnsi="Calibri"/>
        <w:sz w:val="22"/>
      </w:rPr>
    </w:pPr>
    <w:r w:rsidRPr="009A606F">
      <w:rPr>
        <w:rFonts w:ascii="Calibri" w:hAnsi="Calibri"/>
        <w:sz w:val="22"/>
      </w:rPr>
      <w:t xml:space="preserve">Teléfono </w:t>
    </w:r>
    <w:r w:rsidR="00D36966">
      <w:rPr>
        <w:rFonts w:ascii="Calibri" w:hAnsi="Calibri"/>
        <w:sz w:val="22"/>
      </w:rPr>
      <w:t>98</w:t>
    </w:r>
    <w:r w:rsidR="00D822F6">
      <w:rPr>
        <w:rFonts w:ascii="Calibri" w:hAnsi="Calibri"/>
        <w:sz w:val="22"/>
      </w:rPr>
      <w:t>6571975</w:t>
    </w:r>
    <w:r w:rsidR="00D36966">
      <w:rPr>
        <w:rFonts w:ascii="Calibri" w:hAnsi="Calibri"/>
        <w:sz w:val="22"/>
      </w:rPr>
      <w:t>/</w:t>
    </w:r>
    <w:r w:rsidRPr="009A606F">
      <w:rPr>
        <w:rFonts w:ascii="Calibri" w:hAnsi="Calibri"/>
        <w:sz w:val="22"/>
      </w:rPr>
      <w:t>9</w:t>
    </w:r>
    <w:r w:rsidR="00B477EE">
      <w:rPr>
        <w:rFonts w:ascii="Calibri" w:hAnsi="Calibri"/>
        <w:sz w:val="22"/>
      </w:rPr>
      <w:t>80121336</w:t>
    </w:r>
  </w:p>
  <w:p w14:paraId="7642FF52" w14:textId="0EBD0473" w:rsidR="00916FA1" w:rsidRPr="009A606F" w:rsidRDefault="00916FA1" w:rsidP="009A606F">
    <w:pPr>
      <w:pStyle w:val="Piedepgina"/>
      <w:jc w:val="center"/>
      <w:rPr>
        <w:rFonts w:ascii="Calibri" w:hAnsi="Calibri"/>
        <w:sz w:val="22"/>
      </w:rPr>
    </w:pPr>
    <w:r w:rsidRPr="009A606F">
      <w:rPr>
        <w:rFonts w:ascii="Calibri" w:hAnsi="Calibri"/>
        <w:sz w:val="22"/>
      </w:rPr>
      <w:t>Email</w:t>
    </w:r>
    <w:r w:rsidR="00D36966">
      <w:rPr>
        <w:rFonts w:ascii="Calibri" w:hAnsi="Calibri"/>
        <w:sz w:val="22"/>
      </w:rPr>
      <w:t xml:space="preserve">: </w:t>
    </w:r>
    <w:proofErr w:type="spellStart"/>
    <w:r w:rsidR="0099205A">
      <w:rPr>
        <w:rFonts w:ascii="Calibri" w:hAnsi="Calibri"/>
        <w:sz w:val="22"/>
      </w:rPr>
      <w:t>merinosancho@uiatnorte.site</w:t>
    </w:r>
    <w:proofErr w:type="spellEnd"/>
    <w:r w:rsidR="005C4145">
      <w:rPr>
        <w:rFonts w:ascii="Calibri" w:hAnsi="Calibri"/>
        <w:sz w:val="22"/>
      </w:rPr>
      <w:t>/</w:t>
    </w:r>
    <w:r w:rsidR="00BE26E9">
      <w:rPr>
        <w:rFonts w:ascii="Calibri" w:hAnsi="Calibri"/>
        <w:sz w:val="22"/>
      </w:rPr>
      <w:t>divpiat</w:t>
    </w:r>
    <w:r w:rsidR="00D36966">
      <w:rPr>
        <w:rFonts w:ascii="Calibri" w:hAnsi="Calibri"/>
        <w:sz w:val="22"/>
      </w:rPr>
      <w:t>.norte@</w:t>
    </w:r>
    <w:r w:rsidR="00BE26E9">
      <w:rPr>
        <w:rFonts w:ascii="Calibri" w:hAnsi="Calibri"/>
        <w:sz w:val="22"/>
      </w:rPr>
      <w:t>policia.gob.pe</w:t>
    </w:r>
  </w:p>
  <w:p w14:paraId="0349EA99" w14:textId="77777777" w:rsidR="00916FA1" w:rsidRDefault="00916F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3CE30" w14:textId="77777777" w:rsidR="004A6E05" w:rsidRDefault="004A6E05" w:rsidP="004303A2">
      <w:r>
        <w:separator/>
      </w:r>
    </w:p>
  </w:footnote>
  <w:footnote w:type="continuationSeparator" w:id="0">
    <w:p w14:paraId="6BA4E081" w14:textId="77777777" w:rsidR="004A6E05" w:rsidRDefault="004A6E05" w:rsidP="004303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0C7EA" w14:textId="77777777" w:rsidR="006618AE" w:rsidRDefault="004A6E05">
    <w:pPr>
      <w:pStyle w:val="Encabezado"/>
    </w:pPr>
    <w:r>
      <w:rPr>
        <w:noProof/>
        <w:lang w:val="es-PE" w:eastAsia="es-PE"/>
      </w:rPr>
      <w:pict w14:anchorId="637539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026532" o:spid="_x0000_s1051" type="#_x0000_t75" alt="LOGO uiat ACABADO" style="position:absolute;margin-left:0;margin-top:0;width:438.85pt;height:439pt;z-index:-2516449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0FB20" w14:textId="13B6FDC3" w:rsidR="00916FA1" w:rsidRDefault="004A6E05">
    <w:pPr>
      <w:pStyle w:val="Encabezado"/>
    </w:pPr>
    <w:r>
      <w:rPr>
        <w:noProof/>
        <w:lang w:val="es-PE" w:eastAsia="es-PE"/>
      </w:rPr>
      <w:pict w14:anchorId="60024D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026533" o:spid="_x0000_s1050" type="#_x0000_t75" alt="LOGO uiat ACABADO" style="position:absolute;margin-left:0;margin-top:0;width:438.85pt;height:439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  <w:r w:rsidR="00916FA1" w:rsidRPr="005B5921">
      <w:rPr>
        <w:noProof/>
        <w:lang w:val="es-PE" w:eastAsia="es-PE"/>
      </w:rPr>
      <w:drawing>
        <wp:anchor distT="0" distB="0" distL="114300" distR="114300" simplePos="0" relativeHeight="251659264" behindDoc="1" locked="0" layoutInCell="1" allowOverlap="1" wp14:anchorId="28246937" wp14:editId="17E52FC9">
          <wp:simplePos x="0" y="0"/>
          <wp:positionH relativeFrom="column">
            <wp:posOffset>-765175</wp:posOffset>
          </wp:positionH>
          <wp:positionV relativeFrom="paragraph">
            <wp:posOffset>-307340</wp:posOffset>
          </wp:positionV>
          <wp:extent cx="628650" cy="742950"/>
          <wp:effectExtent l="0" t="0" r="0" b="0"/>
          <wp:wrapTight wrapText="bothSides">
            <wp:wrapPolygon edited="0">
              <wp:start x="0" y="0"/>
              <wp:lineTo x="0" y="21046"/>
              <wp:lineTo x="20945" y="21046"/>
              <wp:lineTo x="20945" y="0"/>
              <wp:lineTo x="0" y="0"/>
            </wp:wrapPolygon>
          </wp:wrapTight>
          <wp:docPr id="2" name="Imagen 2" descr="D:\Sello_Est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ello_Estado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4E66EC77" wp14:editId="5D8A5EC8">
              <wp:simplePos x="0" y="0"/>
              <wp:positionH relativeFrom="column">
                <wp:posOffset>777875</wp:posOffset>
              </wp:positionH>
              <wp:positionV relativeFrom="paragraph">
                <wp:posOffset>-307340</wp:posOffset>
              </wp:positionV>
              <wp:extent cx="1000125" cy="723900"/>
              <wp:effectExtent l="0" t="0" r="28575" b="19050"/>
              <wp:wrapTight wrapText="bothSides">
                <wp:wrapPolygon edited="0">
                  <wp:start x="0" y="0"/>
                  <wp:lineTo x="0" y="21600"/>
                  <wp:lineTo x="21806" y="21600"/>
                  <wp:lineTo x="21806" y="0"/>
                  <wp:lineTo x="0" y="0"/>
                </wp:wrapPolygon>
              </wp:wrapTight>
              <wp:docPr id="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012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25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2697039" w14:textId="77777777" w:rsidR="00916FA1" w:rsidRDefault="00916FA1" w:rsidP="009A606F"/>
                        <w:p w14:paraId="420305DC" w14:textId="77777777" w:rsidR="00916FA1" w:rsidRPr="00A60670" w:rsidRDefault="00916FA1" w:rsidP="009A606F">
                          <w:r w:rsidRPr="00A60670">
                            <w:t>Ministerio del Interior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66EC77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9" type="#_x0000_t202" style="position:absolute;margin-left:61.25pt;margin-top:-24.2pt;width:78.75pt;height:57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" fillcolor="#393737 [814]">
              <v:textbox>
                <w:txbxContent>
                  <w:p w14:paraId="22697039" w14:textId="77777777" w:rsidR="00916FA1" w:rsidRDefault="00916FA1" w:rsidP="009A606F"/>
                  <w:p w14:paraId="420305DC" w14:textId="77777777" w:rsidR="00916FA1" w:rsidRPr="00A60670" w:rsidRDefault="00916FA1" w:rsidP="009A606F">
                    <w:r w:rsidRPr="00A60670">
                      <w:t>Ministerio del Interior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062F86C" wp14:editId="0FE111F1">
              <wp:simplePos x="0" y="0"/>
              <wp:positionH relativeFrom="column">
                <wp:posOffset>-69850</wp:posOffset>
              </wp:positionH>
              <wp:positionV relativeFrom="paragraph">
                <wp:posOffset>-307340</wp:posOffset>
              </wp:positionV>
              <wp:extent cx="781050" cy="723900"/>
              <wp:effectExtent l="0" t="0" r="19050" b="1905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1050" cy="7239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F5F83B" w14:textId="77777777" w:rsidR="00916FA1" w:rsidRPr="00A3225C" w:rsidRDefault="00916FA1" w:rsidP="009A606F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26"/>
                              <w:szCs w:val="26"/>
                            </w:rPr>
                          </w:pPr>
                          <w:r w:rsidRPr="00A3225C">
                            <w:rPr>
                              <w:rFonts w:ascii="Arial Black" w:hAnsi="Arial Black"/>
                              <w:color w:val="FFFFFF" w:themeColor="background1"/>
                              <w:sz w:val="26"/>
                              <w:szCs w:val="26"/>
                            </w:rPr>
                            <w:t>PERU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062F86C" id="_x0000_s1040" type="#_x0000_t202" style="position:absolute;margin-left:-5.5pt;margin-top:-24.2pt;width:61.5pt;height:57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" fillcolor="red">
              <v:textbox>
                <w:txbxContent>
                  <w:p w14:paraId="12F5F83B" w14:textId="77777777" w:rsidR="00916FA1" w:rsidRPr="00A3225C" w:rsidRDefault="00916FA1" w:rsidP="009A606F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26"/>
                        <w:szCs w:val="26"/>
                      </w:rPr>
                    </w:pPr>
                    <w:r w:rsidRPr="00A3225C">
                      <w:rPr>
                        <w:rFonts w:ascii="Arial Black" w:hAnsi="Arial Black"/>
                        <w:color w:val="FFFFFF" w:themeColor="background1"/>
                        <w:sz w:val="26"/>
                        <w:szCs w:val="26"/>
                      </w:rPr>
                      <w:t>PERU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487A01B3" wp14:editId="0B9FFDE2">
              <wp:simplePos x="0" y="0"/>
              <wp:positionH relativeFrom="column">
                <wp:posOffset>4406900</wp:posOffset>
              </wp:positionH>
              <wp:positionV relativeFrom="paragraph">
                <wp:posOffset>-307340</wp:posOffset>
              </wp:positionV>
              <wp:extent cx="1514475" cy="723900"/>
              <wp:effectExtent l="0" t="0" r="28575" b="19050"/>
              <wp:wrapSquare wrapText="bothSides"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447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90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7784AC" w14:textId="77777777" w:rsidR="00916FA1" w:rsidRPr="00F92FE0" w:rsidRDefault="00916FA1" w:rsidP="009A606F">
                          <w:pPr>
                            <w:jc w:val="center"/>
                          </w:pPr>
                          <w:r w:rsidRPr="00F92FE0">
                            <w:t xml:space="preserve">Dirección de </w:t>
                          </w:r>
                          <w:r w:rsidR="00A46AED" w:rsidRPr="00F92FE0">
                            <w:t>Tránsito</w:t>
                          </w:r>
                          <w:r>
                            <w:t xml:space="preserve"> Transporte y Seguridad Vial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7A01B3" id="_x0000_s1041" type="#_x0000_t202" style="position:absolute;margin-left:347pt;margin-top:-24.2pt;width:119.25pt;height:57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" fillcolor="#cfcdcd [2894]">
              <v:textbox>
                <w:txbxContent>
                  <w:p w14:paraId="267784AC" w14:textId="77777777" w:rsidR="00916FA1" w:rsidRPr="00F92FE0" w:rsidRDefault="00916FA1" w:rsidP="009A606F">
                    <w:pPr>
                      <w:jc w:val="center"/>
                    </w:pPr>
                    <w:r w:rsidRPr="00F92FE0">
                      <w:t xml:space="preserve">Dirección de </w:t>
                    </w:r>
                    <w:r w:rsidR="00A46AED" w:rsidRPr="00F92FE0">
                      <w:t>Tránsito</w:t>
                    </w:r>
                    <w:r>
                      <w:t xml:space="preserve"> Transporte y Seguridad Vial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13DB7004" wp14:editId="646503AC">
              <wp:simplePos x="0" y="0"/>
              <wp:positionH relativeFrom="column">
                <wp:posOffset>3044825</wp:posOffset>
              </wp:positionH>
              <wp:positionV relativeFrom="paragraph">
                <wp:posOffset>-307340</wp:posOffset>
              </wp:positionV>
              <wp:extent cx="1295400" cy="723900"/>
              <wp:effectExtent l="0" t="0" r="19050" b="1905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5400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75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AAB726" w14:textId="77777777" w:rsidR="00916FA1" w:rsidRPr="00F92FE0" w:rsidRDefault="00916FA1" w:rsidP="009A606F">
                          <w:pPr>
                            <w:jc w:val="center"/>
                          </w:pPr>
                          <w:r w:rsidRPr="00F92FE0">
                            <w:t xml:space="preserve">Dirección </w:t>
                          </w:r>
                          <w:r>
                            <w:t>Nacional de Orden y Seguridad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DB7004" id="_x0000_s1042" type="#_x0000_t202" style="position:absolute;margin-left:239.75pt;margin-top:-24.2pt;width:102pt;height:5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" fillcolor="#aeaaaa [2414]">
              <v:textbox>
                <w:txbxContent>
                  <w:p w14:paraId="1FAAB726" w14:textId="77777777" w:rsidR="00916FA1" w:rsidRPr="00F92FE0" w:rsidRDefault="00916FA1" w:rsidP="009A606F">
                    <w:pPr>
                      <w:jc w:val="center"/>
                    </w:pPr>
                    <w:r w:rsidRPr="00F92FE0">
                      <w:t xml:space="preserve">Dirección </w:t>
                    </w:r>
                    <w:r>
                      <w:t>Nacional de Orden y Seguridad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5408" behindDoc="1" locked="0" layoutInCell="1" allowOverlap="1" wp14:anchorId="124ABC7F" wp14:editId="582E13E6">
              <wp:simplePos x="0" y="0"/>
              <wp:positionH relativeFrom="column">
                <wp:posOffset>1844675</wp:posOffset>
              </wp:positionH>
              <wp:positionV relativeFrom="paragraph">
                <wp:posOffset>-307340</wp:posOffset>
              </wp:positionV>
              <wp:extent cx="1133475" cy="723900"/>
              <wp:effectExtent l="0" t="0" r="28575" b="19050"/>
              <wp:wrapTight wrapText="bothSides">
                <wp:wrapPolygon edited="0">
                  <wp:start x="0" y="0"/>
                  <wp:lineTo x="0" y="21600"/>
                  <wp:lineTo x="21782" y="21600"/>
                  <wp:lineTo x="21782" y="0"/>
                  <wp:lineTo x="0" y="0"/>
                </wp:wrapPolygon>
              </wp:wrapTight>
              <wp:docPr id="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3347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50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C16CE40" w14:textId="77777777" w:rsidR="00916FA1" w:rsidRDefault="00916FA1" w:rsidP="009A606F"/>
                        <w:p w14:paraId="31F33C00" w14:textId="77777777" w:rsidR="00916FA1" w:rsidRPr="00F92FE0" w:rsidRDefault="00916FA1" w:rsidP="009A606F">
                          <w:pPr>
                            <w:rPr>
                              <w:color w:val="FFFFFF" w:themeColor="background1"/>
                            </w:rPr>
                          </w:pPr>
                          <w:r w:rsidRPr="00F92FE0">
                            <w:rPr>
                              <w:color w:val="FFFFFF" w:themeColor="background1"/>
                            </w:rPr>
                            <w:t xml:space="preserve">Policía </w:t>
                          </w:r>
                        </w:p>
                        <w:p w14:paraId="5B51A22B" w14:textId="77777777" w:rsidR="00916FA1" w:rsidRPr="00F92FE0" w:rsidRDefault="00916FA1" w:rsidP="009A606F">
                          <w:pPr>
                            <w:rPr>
                              <w:color w:val="FFFFFF" w:themeColor="background1"/>
                            </w:rPr>
                          </w:pPr>
                          <w:r w:rsidRPr="00F92FE0">
                            <w:rPr>
                              <w:color w:val="FFFFFF" w:themeColor="background1"/>
                            </w:rPr>
                            <w:t>Nacional del Perú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4ABC7F" id="_x0000_s1043" type="#_x0000_t202" style="position:absolute;margin-left:145.25pt;margin-top:-24.2pt;width:89.25pt;height:57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" fillcolor="#747070 [1614]">
              <v:textbox>
                <w:txbxContent>
                  <w:p w14:paraId="1C16CE40" w14:textId="77777777" w:rsidR="00916FA1" w:rsidRDefault="00916FA1" w:rsidP="009A606F"/>
                  <w:p w14:paraId="31F33C00" w14:textId="77777777" w:rsidR="00916FA1" w:rsidRPr="00F92FE0" w:rsidRDefault="00916FA1" w:rsidP="009A606F">
                    <w:pPr>
                      <w:rPr>
                        <w:color w:val="FFFFFF" w:themeColor="background1"/>
                      </w:rPr>
                    </w:pPr>
                    <w:r w:rsidRPr="00F92FE0">
                      <w:rPr>
                        <w:color w:val="FFFFFF" w:themeColor="background1"/>
                      </w:rPr>
                      <w:t xml:space="preserve">Policía </w:t>
                    </w:r>
                  </w:p>
                  <w:p w14:paraId="5B51A22B" w14:textId="77777777" w:rsidR="00916FA1" w:rsidRPr="00F92FE0" w:rsidRDefault="00916FA1" w:rsidP="009A606F">
                    <w:pPr>
                      <w:rPr>
                        <w:color w:val="FFFFFF" w:themeColor="background1"/>
                      </w:rPr>
                    </w:pPr>
                    <w:r w:rsidRPr="00F92FE0">
                      <w:rPr>
                        <w:color w:val="FFFFFF" w:themeColor="background1"/>
                      </w:rPr>
                      <w:t>Nacional del Perú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EC9AC" w14:textId="77777777" w:rsidR="006618AE" w:rsidRDefault="004A6E05">
    <w:pPr>
      <w:pStyle w:val="Encabezado"/>
    </w:pPr>
    <w:r>
      <w:rPr>
        <w:noProof/>
        <w:lang w:val="es-PE" w:eastAsia="es-PE"/>
      </w:rPr>
      <w:pict w14:anchorId="5DC52B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026531" o:spid="_x0000_s1049" type="#_x0000_t75" alt="LOGO uiat ACABADO" style="position:absolute;margin-left:0;margin-top:0;width:438.85pt;height:439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85473"/>
    <w:multiLevelType w:val="hybridMultilevel"/>
    <w:tmpl w:val="032C237E"/>
    <w:lvl w:ilvl="0" w:tplc="2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A032009"/>
    <w:multiLevelType w:val="hybridMultilevel"/>
    <w:tmpl w:val="EB220C82"/>
    <w:lvl w:ilvl="0" w:tplc="24BA6E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000000" w:themeColor="text1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49913791">
    <w:abstractNumId w:val="1"/>
  </w:num>
  <w:num w:numId="2" w16cid:durableId="200713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mailMerge>
    <w:mainDocumentType w:val="formLetters"/>
    <w:linkToQuery/>
    <w:dataType w:val="textFile"/>
    <w:query w:val="SELECT * FROM `'OFICIOS ALL 2023$'`"/>
    <w:viewMergedData/>
    <w:activeRecord w:val="196"/>
  </w:mailMerge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027"/>
    <w:rsid w:val="0000656E"/>
    <w:rsid w:val="00016A9F"/>
    <w:rsid w:val="000253FB"/>
    <w:rsid w:val="00037780"/>
    <w:rsid w:val="00047E5F"/>
    <w:rsid w:val="000502EF"/>
    <w:rsid w:val="00052622"/>
    <w:rsid w:val="00072215"/>
    <w:rsid w:val="0008743D"/>
    <w:rsid w:val="000A43CF"/>
    <w:rsid w:val="000B04EB"/>
    <w:rsid w:val="000C75EA"/>
    <w:rsid w:val="000D04E6"/>
    <w:rsid w:val="000D11B6"/>
    <w:rsid w:val="000D61FF"/>
    <w:rsid w:val="000E2FC5"/>
    <w:rsid w:val="000F4230"/>
    <w:rsid w:val="00117C28"/>
    <w:rsid w:val="00130737"/>
    <w:rsid w:val="00133C23"/>
    <w:rsid w:val="001467EB"/>
    <w:rsid w:val="0016409A"/>
    <w:rsid w:val="001721B9"/>
    <w:rsid w:val="00185814"/>
    <w:rsid w:val="001910B0"/>
    <w:rsid w:val="0019354B"/>
    <w:rsid w:val="001963C1"/>
    <w:rsid w:val="001D2E89"/>
    <w:rsid w:val="001D36AA"/>
    <w:rsid w:val="001E3D7C"/>
    <w:rsid w:val="001F1BC8"/>
    <w:rsid w:val="00200530"/>
    <w:rsid w:val="002036D7"/>
    <w:rsid w:val="00210012"/>
    <w:rsid w:val="00210E09"/>
    <w:rsid w:val="002117F8"/>
    <w:rsid w:val="002434F4"/>
    <w:rsid w:val="00245F3E"/>
    <w:rsid w:val="00252275"/>
    <w:rsid w:val="00257EC7"/>
    <w:rsid w:val="00261F76"/>
    <w:rsid w:val="00262CFB"/>
    <w:rsid w:val="0028772A"/>
    <w:rsid w:val="002B0BBD"/>
    <w:rsid w:val="002B3691"/>
    <w:rsid w:val="002B4F22"/>
    <w:rsid w:val="002C06FF"/>
    <w:rsid w:val="002C5079"/>
    <w:rsid w:val="002D3AA4"/>
    <w:rsid w:val="002D47B5"/>
    <w:rsid w:val="002E1E04"/>
    <w:rsid w:val="002E3340"/>
    <w:rsid w:val="002E525A"/>
    <w:rsid w:val="002F6E51"/>
    <w:rsid w:val="003079DD"/>
    <w:rsid w:val="00323555"/>
    <w:rsid w:val="0032638E"/>
    <w:rsid w:val="0033434F"/>
    <w:rsid w:val="00352ECA"/>
    <w:rsid w:val="00376110"/>
    <w:rsid w:val="00386FAC"/>
    <w:rsid w:val="003946FC"/>
    <w:rsid w:val="00395A47"/>
    <w:rsid w:val="00395F90"/>
    <w:rsid w:val="003A6048"/>
    <w:rsid w:val="003B0CCA"/>
    <w:rsid w:val="003C1F1F"/>
    <w:rsid w:val="003C4536"/>
    <w:rsid w:val="003D0D31"/>
    <w:rsid w:val="003D43C1"/>
    <w:rsid w:val="003D4D58"/>
    <w:rsid w:val="003D55AA"/>
    <w:rsid w:val="003E0AA9"/>
    <w:rsid w:val="003F5722"/>
    <w:rsid w:val="003F74C2"/>
    <w:rsid w:val="003F760E"/>
    <w:rsid w:val="00401B80"/>
    <w:rsid w:val="00403EC6"/>
    <w:rsid w:val="00407D2B"/>
    <w:rsid w:val="004109A4"/>
    <w:rsid w:val="00420828"/>
    <w:rsid w:val="0042352E"/>
    <w:rsid w:val="00426893"/>
    <w:rsid w:val="004303A2"/>
    <w:rsid w:val="00433E4C"/>
    <w:rsid w:val="00454A32"/>
    <w:rsid w:val="00464160"/>
    <w:rsid w:val="00466496"/>
    <w:rsid w:val="004718C7"/>
    <w:rsid w:val="00475255"/>
    <w:rsid w:val="00480501"/>
    <w:rsid w:val="004815F7"/>
    <w:rsid w:val="0048654B"/>
    <w:rsid w:val="00492753"/>
    <w:rsid w:val="004957EC"/>
    <w:rsid w:val="004A2B87"/>
    <w:rsid w:val="004A6E05"/>
    <w:rsid w:val="004B0893"/>
    <w:rsid w:val="004C29C0"/>
    <w:rsid w:val="004D2E07"/>
    <w:rsid w:val="004D59E1"/>
    <w:rsid w:val="004F52E4"/>
    <w:rsid w:val="004F71CF"/>
    <w:rsid w:val="00521209"/>
    <w:rsid w:val="005470CB"/>
    <w:rsid w:val="00581697"/>
    <w:rsid w:val="00581826"/>
    <w:rsid w:val="0059131C"/>
    <w:rsid w:val="00593D67"/>
    <w:rsid w:val="005B4A68"/>
    <w:rsid w:val="005C1695"/>
    <w:rsid w:val="005C4145"/>
    <w:rsid w:val="00605A47"/>
    <w:rsid w:val="00612D03"/>
    <w:rsid w:val="00647C07"/>
    <w:rsid w:val="00656027"/>
    <w:rsid w:val="0066100C"/>
    <w:rsid w:val="006618AE"/>
    <w:rsid w:val="00667FDE"/>
    <w:rsid w:val="00672F36"/>
    <w:rsid w:val="00682D80"/>
    <w:rsid w:val="00693A97"/>
    <w:rsid w:val="006B1464"/>
    <w:rsid w:val="006C188C"/>
    <w:rsid w:val="006C45CD"/>
    <w:rsid w:val="006D4F08"/>
    <w:rsid w:val="006E282E"/>
    <w:rsid w:val="006E307C"/>
    <w:rsid w:val="00727F3F"/>
    <w:rsid w:val="0073669E"/>
    <w:rsid w:val="00736D30"/>
    <w:rsid w:val="00742D4B"/>
    <w:rsid w:val="00746A5B"/>
    <w:rsid w:val="00747A28"/>
    <w:rsid w:val="00750842"/>
    <w:rsid w:val="007702FC"/>
    <w:rsid w:val="00775719"/>
    <w:rsid w:val="007772F9"/>
    <w:rsid w:val="00791E5B"/>
    <w:rsid w:val="007A54D9"/>
    <w:rsid w:val="007A7373"/>
    <w:rsid w:val="007A7DDA"/>
    <w:rsid w:val="007C1C2B"/>
    <w:rsid w:val="007E3913"/>
    <w:rsid w:val="007E7716"/>
    <w:rsid w:val="00805731"/>
    <w:rsid w:val="00806436"/>
    <w:rsid w:val="0081251A"/>
    <w:rsid w:val="0081474C"/>
    <w:rsid w:val="00815D9B"/>
    <w:rsid w:val="008358FB"/>
    <w:rsid w:val="008407FA"/>
    <w:rsid w:val="00844A72"/>
    <w:rsid w:val="00844E61"/>
    <w:rsid w:val="00846115"/>
    <w:rsid w:val="008567C0"/>
    <w:rsid w:val="00857A48"/>
    <w:rsid w:val="0086211E"/>
    <w:rsid w:val="0086400F"/>
    <w:rsid w:val="008651CF"/>
    <w:rsid w:val="00866401"/>
    <w:rsid w:val="008967E4"/>
    <w:rsid w:val="00897006"/>
    <w:rsid w:val="008970D0"/>
    <w:rsid w:val="00897BF6"/>
    <w:rsid w:val="008B0685"/>
    <w:rsid w:val="008C186B"/>
    <w:rsid w:val="008C30E3"/>
    <w:rsid w:val="008E752D"/>
    <w:rsid w:val="008F1F8F"/>
    <w:rsid w:val="008F644B"/>
    <w:rsid w:val="008F7B24"/>
    <w:rsid w:val="009031BC"/>
    <w:rsid w:val="00903B8D"/>
    <w:rsid w:val="00916FA1"/>
    <w:rsid w:val="0092266B"/>
    <w:rsid w:val="00924F7D"/>
    <w:rsid w:val="0092542C"/>
    <w:rsid w:val="009259B1"/>
    <w:rsid w:val="00926981"/>
    <w:rsid w:val="00935DE2"/>
    <w:rsid w:val="00946605"/>
    <w:rsid w:val="009507EF"/>
    <w:rsid w:val="00954C86"/>
    <w:rsid w:val="00955C53"/>
    <w:rsid w:val="00966B92"/>
    <w:rsid w:val="00972A53"/>
    <w:rsid w:val="009740A6"/>
    <w:rsid w:val="00977148"/>
    <w:rsid w:val="0099205A"/>
    <w:rsid w:val="009A15C3"/>
    <w:rsid w:val="009A606F"/>
    <w:rsid w:val="009B257E"/>
    <w:rsid w:val="009B320B"/>
    <w:rsid w:val="009B6BB7"/>
    <w:rsid w:val="009E6F85"/>
    <w:rsid w:val="009F015D"/>
    <w:rsid w:val="009F37E4"/>
    <w:rsid w:val="009F6681"/>
    <w:rsid w:val="00A04614"/>
    <w:rsid w:val="00A11281"/>
    <w:rsid w:val="00A24766"/>
    <w:rsid w:val="00A3536E"/>
    <w:rsid w:val="00A355C6"/>
    <w:rsid w:val="00A35D32"/>
    <w:rsid w:val="00A36ACC"/>
    <w:rsid w:val="00A40D67"/>
    <w:rsid w:val="00A4534C"/>
    <w:rsid w:val="00A46944"/>
    <w:rsid w:val="00A46AED"/>
    <w:rsid w:val="00A50864"/>
    <w:rsid w:val="00A61264"/>
    <w:rsid w:val="00A67750"/>
    <w:rsid w:val="00A72CAF"/>
    <w:rsid w:val="00A73EA8"/>
    <w:rsid w:val="00A77BCE"/>
    <w:rsid w:val="00A77FED"/>
    <w:rsid w:val="00A80704"/>
    <w:rsid w:val="00A86E23"/>
    <w:rsid w:val="00A91A97"/>
    <w:rsid w:val="00AA1BD6"/>
    <w:rsid w:val="00AC124B"/>
    <w:rsid w:val="00AC5954"/>
    <w:rsid w:val="00AE1F58"/>
    <w:rsid w:val="00AE3967"/>
    <w:rsid w:val="00AF6C37"/>
    <w:rsid w:val="00B01B69"/>
    <w:rsid w:val="00B02944"/>
    <w:rsid w:val="00B02D09"/>
    <w:rsid w:val="00B1016F"/>
    <w:rsid w:val="00B3266D"/>
    <w:rsid w:val="00B424A0"/>
    <w:rsid w:val="00B4475C"/>
    <w:rsid w:val="00B477EE"/>
    <w:rsid w:val="00B55D0D"/>
    <w:rsid w:val="00B579BE"/>
    <w:rsid w:val="00B609E9"/>
    <w:rsid w:val="00B6156E"/>
    <w:rsid w:val="00B757A6"/>
    <w:rsid w:val="00B77A12"/>
    <w:rsid w:val="00B811CC"/>
    <w:rsid w:val="00B9457F"/>
    <w:rsid w:val="00BA6E25"/>
    <w:rsid w:val="00BB0861"/>
    <w:rsid w:val="00BD3BBE"/>
    <w:rsid w:val="00BE26E9"/>
    <w:rsid w:val="00BE5016"/>
    <w:rsid w:val="00C02BEA"/>
    <w:rsid w:val="00C073DB"/>
    <w:rsid w:val="00C128DF"/>
    <w:rsid w:val="00C2148E"/>
    <w:rsid w:val="00C25D27"/>
    <w:rsid w:val="00C4463E"/>
    <w:rsid w:val="00C46A98"/>
    <w:rsid w:val="00C47A10"/>
    <w:rsid w:val="00C53C1A"/>
    <w:rsid w:val="00C545BA"/>
    <w:rsid w:val="00C60C01"/>
    <w:rsid w:val="00C64A23"/>
    <w:rsid w:val="00C657E6"/>
    <w:rsid w:val="00C76D43"/>
    <w:rsid w:val="00C951FE"/>
    <w:rsid w:val="00C96F57"/>
    <w:rsid w:val="00CA056C"/>
    <w:rsid w:val="00CA158E"/>
    <w:rsid w:val="00CB1465"/>
    <w:rsid w:val="00CD398A"/>
    <w:rsid w:val="00CE0485"/>
    <w:rsid w:val="00CE048B"/>
    <w:rsid w:val="00CF74C4"/>
    <w:rsid w:val="00D01CC7"/>
    <w:rsid w:val="00D05576"/>
    <w:rsid w:val="00D05CFC"/>
    <w:rsid w:val="00D0709B"/>
    <w:rsid w:val="00D168BC"/>
    <w:rsid w:val="00D23983"/>
    <w:rsid w:val="00D24686"/>
    <w:rsid w:val="00D36966"/>
    <w:rsid w:val="00D5180A"/>
    <w:rsid w:val="00D64EB1"/>
    <w:rsid w:val="00D64F6C"/>
    <w:rsid w:val="00D679BA"/>
    <w:rsid w:val="00D7143C"/>
    <w:rsid w:val="00D73D59"/>
    <w:rsid w:val="00D74A81"/>
    <w:rsid w:val="00D822F6"/>
    <w:rsid w:val="00D87C97"/>
    <w:rsid w:val="00D925F0"/>
    <w:rsid w:val="00DB5068"/>
    <w:rsid w:val="00DC4A32"/>
    <w:rsid w:val="00DC5FBD"/>
    <w:rsid w:val="00DD6B6C"/>
    <w:rsid w:val="00DD73A2"/>
    <w:rsid w:val="00DF0ACF"/>
    <w:rsid w:val="00DF217B"/>
    <w:rsid w:val="00E03ACB"/>
    <w:rsid w:val="00E06FC0"/>
    <w:rsid w:val="00E15D2B"/>
    <w:rsid w:val="00E16B5D"/>
    <w:rsid w:val="00E24A45"/>
    <w:rsid w:val="00E343E4"/>
    <w:rsid w:val="00E35A7B"/>
    <w:rsid w:val="00E400D4"/>
    <w:rsid w:val="00E40E26"/>
    <w:rsid w:val="00E421C5"/>
    <w:rsid w:val="00E448F1"/>
    <w:rsid w:val="00E508EF"/>
    <w:rsid w:val="00E57FC5"/>
    <w:rsid w:val="00E57FF2"/>
    <w:rsid w:val="00E7465D"/>
    <w:rsid w:val="00EB33C0"/>
    <w:rsid w:val="00EB5457"/>
    <w:rsid w:val="00EB7CD5"/>
    <w:rsid w:val="00EC497D"/>
    <w:rsid w:val="00EE6142"/>
    <w:rsid w:val="00F17E9D"/>
    <w:rsid w:val="00F20A24"/>
    <w:rsid w:val="00F374BB"/>
    <w:rsid w:val="00F5530F"/>
    <w:rsid w:val="00F63904"/>
    <w:rsid w:val="00F70B70"/>
    <w:rsid w:val="00F924F3"/>
    <w:rsid w:val="00F96889"/>
    <w:rsid w:val="00F97AE4"/>
    <w:rsid w:val="00FA4E08"/>
    <w:rsid w:val="00FB6C6D"/>
    <w:rsid w:val="00FC04BD"/>
    <w:rsid w:val="00FC1284"/>
    <w:rsid w:val="00FD2A4E"/>
    <w:rsid w:val="00FF03EC"/>
    <w:rsid w:val="00FF1A6A"/>
    <w:rsid w:val="00FF39D9"/>
    <w:rsid w:val="00FF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14CFB26"/>
  <w15:docId w15:val="{BAA588C0-198D-45CC-9D30-212F83A43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B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A46944"/>
    <w:pPr>
      <w:tabs>
        <w:tab w:val="left" w:pos="3402"/>
        <w:tab w:val="left" w:pos="3969"/>
      </w:tabs>
      <w:jc w:val="both"/>
    </w:pPr>
    <w:rPr>
      <w:sz w:val="22"/>
    </w:rPr>
  </w:style>
  <w:style w:type="character" w:customStyle="1" w:styleId="TextoindependienteCar">
    <w:name w:val="Texto independiente Car"/>
    <w:basedOn w:val="Fuentedeprrafopredeter"/>
    <w:link w:val="Textoindependiente"/>
    <w:rsid w:val="00A46944"/>
    <w:rPr>
      <w:rFonts w:ascii="Times New Roman" w:eastAsia="Times New Roman" w:hAnsi="Times New Roman" w:cs="Times New Roman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rsid w:val="00A46944"/>
    <w:pPr>
      <w:tabs>
        <w:tab w:val="left" w:pos="1560"/>
      </w:tabs>
      <w:ind w:left="2127" w:hanging="2127"/>
    </w:pPr>
    <w:rPr>
      <w:rFonts w:ascii="Arial" w:hAnsi="Arial"/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rsid w:val="00A46944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rsid w:val="00A46944"/>
    <w:pPr>
      <w:tabs>
        <w:tab w:val="left" w:pos="2127"/>
        <w:tab w:val="left" w:pos="2835"/>
      </w:tabs>
      <w:ind w:left="2835" w:hanging="2835"/>
      <w:jc w:val="both"/>
    </w:pPr>
    <w:rPr>
      <w:rFonts w:ascii="Arial" w:hAnsi="Arial"/>
      <w:sz w:val="22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46944"/>
    <w:rPr>
      <w:rFonts w:ascii="Arial" w:eastAsia="Times New Roman" w:hAnsi="Arial" w:cs="Times New Roman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A46944"/>
    <w:pPr>
      <w:tabs>
        <w:tab w:val="center" w:pos="4252"/>
        <w:tab w:val="right" w:pos="8504"/>
      </w:tabs>
    </w:pPr>
    <w:rPr>
      <w:sz w:val="24"/>
      <w:szCs w:val="24"/>
      <w:lang w:val="es-ES"/>
    </w:rPr>
  </w:style>
  <w:style w:type="character" w:customStyle="1" w:styleId="EncabezadoCar">
    <w:name w:val="Encabezado Car"/>
    <w:basedOn w:val="Fuentedeprrafopredeter"/>
    <w:link w:val="Encabezado"/>
    <w:rsid w:val="00A4694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4303A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03A2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C128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1284"/>
    <w:rPr>
      <w:rFonts w:ascii="Segoe UI" w:eastAsia="Times New Roman" w:hAnsi="Segoe UI" w:cs="Segoe UI"/>
      <w:sz w:val="18"/>
      <w:szCs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IAT_NORTE\iCloudDrive\A%20DIVPIAT%20PNP\FORMATOS\ACCES\Oficios\Solicita\UTANFOR-Protocolo%20de%20Necropsia%20diagnostico%20integrado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E9FFA9-0ABE-4BE2-BBB8-600293177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UTANFOR-Protocolo de Necropsia diagnostico integrado</Template>
  <TotalTime>26</TotalTime>
  <Pages>1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giancarlo merino sancho</dc:creator>
  <cp:lastModifiedBy>MSO365</cp:lastModifiedBy>
  <cp:revision>9</cp:revision>
  <cp:lastPrinted>2024-06-17T17:02:00Z</cp:lastPrinted>
  <dcterms:created xsi:type="dcterms:W3CDTF">2025-10-22T14:57:00Z</dcterms:created>
  <dcterms:modified xsi:type="dcterms:W3CDTF">2026-04-04T16:49:00Z</dcterms:modified>
</cp:coreProperties>
</file>